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01738" w14:textId="3559C074" w:rsidR="00D971EC" w:rsidRDefault="00B25BDB" w:rsidP="006A3474">
      <w:pPr>
        <w:pStyle w:val="Heading1"/>
      </w:pPr>
      <w:r>
        <w:t xml:space="preserve">Developing for </w:t>
      </w:r>
      <w:r w:rsidR="00D6161E">
        <w:t xml:space="preserve">User-Owns-Data Embedding </w:t>
      </w:r>
      <w:r>
        <w:t>using .NET Core</w:t>
      </w:r>
    </w:p>
    <w:p w14:paraId="268E4704" w14:textId="7305E24F" w:rsidR="00A7196F" w:rsidRDefault="00B25BDB" w:rsidP="005E3C23">
      <w:proofErr w:type="spellStart"/>
      <w:r>
        <w:t>ssssss</w:t>
      </w:r>
      <w:proofErr w:type="spellEnd"/>
    </w:p>
    <w:p w14:paraId="1CAA3A37" w14:textId="655CEF7A" w:rsidR="00F97D51" w:rsidRDefault="00F97D51" w:rsidP="00F97D51">
      <w:pPr>
        <w:pStyle w:val="Heading2"/>
      </w:pPr>
      <w:r>
        <w:t xml:space="preserve">Exercise </w:t>
      </w:r>
      <w:r w:rsidR="00A8591E">
        <w:t>1</w:t>
      </w:r>
      <w:r>
        <w:t>: Register a New Azure AD Application in the Azure Portal</w:t>
      </w:r>
    </w:p>
    <w:p w14:paraId="4988113E" w14:textId="6D6A8D3A" w:rsidR="00F97D51" w:rsidRDefault="00F97D51" w:rsidP="00F97D51">
      <w:pPr>
        <w:pStyle w:val="LabExerciseLeadIn"/>
      </w:pPr>
      <w:r>
        <w:t xml:space="preserve">In this exercise, you will create a new confidential client application in the Azure </w:t>
      </w:r>
      <w:proofErr w:type="gramStart"/>
      <w:r>
        <w:t>portal</w:t>
      </w:r>
      <w:proofErr w:type="gramEnd"/>
      <w:r>
        <w:t xml:space="preserve"> and you will configure the application’s required permissions to provide the access you need to call into the Power BI Service API.</w:t>
      </w:r>
    </w:p>
    <w:p w14:paraId="040A5962" w14:textId="77777777" w:rsidR="00F97D51" w:rsidRDefault="00F97D51" w:rsidP="00860911">
      <w:pPr>
        <w:pStyle w:val="LabStepNumbered"/>
        <w:numPr>
          <w:ilvl w:val="0"/>
          <w:numId w:val="15"/>
        </w:numPr>
      </w:pPr>
      <w:r>
        <w:t>Log into the Azure Portal</w:t>
      </w:r>
    </w:p>
    <w:p w14:paraId="1C13C09F" w14:textId="77777777" w:rsidR="00F97D51" w:rsidRDefault="00F97D51" w:rsidP="00860911">
      <w:pPr>
        <w:pStyle w:val="LabStepNumberedLevel2"/>
        <w:numPr>
          <w:ilvl w:val="1"/>
          <w:numId w:val="2"/>
        </w:numPr>
      </w:pPr>
      <w:r>
        <w:t xml:space="preserve">In the browser, navigate to the Azure portal at </w:t>
      </w:r>
      <w:hyperlink r:id="rId8" w:history="1">
        <w:r w:rsidRPr="00773634">
          <w:rPr>
            <w:rStyle w:val="Hyperlink"/>
          </w:rPr>
          <w:t>https://portal.azure.com</w:t>
        </w:r>
      </w:hyperlink>
      <w:r>
        <w:t xml:space="preserve">. </w:t>
      </w:r>
    </w:p>
    <w:p w14:paraId="3CD15A32" w14:textId="77777777" w:rsidR="00F97D51" w:rsidRDefault="00F97D51" w:rsidP="00860911">
      <w:pPr>
        <w:pStyle w:val="LabStepNumberedLevel2"/>
        <w:numPr>
          <w:ilvl w:val="1"/>
          <w:numId w:val="2"/>
        </w:numPr>
      </w:pPr>
      <w:r>
        <w:t>When you are prompted to log in, provide the credentials to log in with your Office 365 user account name.</w:t>
      </w:r>
    </w:p>
    <w:p w14:paraId="467E001D" w14:textId="77777777" w:rsidR="00F97D51" w:rsidRDefault="00F97D51" w:rsidP="00860911">
      <w:pPr>
        <w:pStyle w:val="LabStepNumberedLevel2"/>
        <w:numPr>
          <w:ilvl w:val="1"/>
          <w:numId w:val="2"/>
        </w:numPr>
      </w:pPr>
      <w:r>
        <w:t>Once you have logged into the Azure portal, check the email address in the login menu in the upper right to make sure you are logged in with the correct identity for your new Office 365 user account.</w:t>
      </w:r>
    </w:p>
    <w:p w14:paraId="6AD72B1B" w14:textId="5F9A225B" w:rsidR="00F97D51" w:rsidRDefault="00F97D51" w:rsidP="00F97D51">
      <w:pPr>
        <w:pStyle w:val="LabStepScreenshotLevel2"/>
      </w:pPr>
      <w:r>
        <w:drawing>
          <wp:inline distT="0" distB="0" distL="0" distR="0" wp14:anchorId="75B2D0AB" wp14:editId="796CBB0A">
            <wp:extent cx="5093494" cy="773857"/>
            <wp:effectExtent l="19050" t="19050" r="12065"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4539"/>
                    <a:stretch/>
                  </pic:blipFill>
                  <pic:spPr bwMode="auto">
                    <a:xfrm>
                      <a:off x="0" y="0"/>
                      <a:ext cx="5093494" cy="77385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9D8B17" w14:textId="77777777" w:rsidR="00F97D51" w:rsidRDefault="00F97D51" w:rsidP="00860911">
      <w:pPr>
        <w:pStyle w:val="LabStepNumbered"/>
        <w:numPr>
          <w:ilvl w:val="0"/>
          <w:numId w:val="2"/>
        </w:numPr>
      </w:pPr>
      <w:r>
        <w:t>Register a new Azure AD application.</w:t>
      </w:r>
    </w:p>
    <w:p w14:paraId="6A8B27EB" w14:textId="33D0E087" w:rsidR="00F97D51" w:rsidRDefault="00F97D51" w:rsidP="00860911">
      <w:pPr>
        <w:pStyle w:val="LabStepNumberedLevel2"/>
        <w:numPr>
          <w:ilvl w:val="1"/>
          <w:numId w:val="2"/>
        </w:numPr>
      </w:pPr>
      <w:r>
        <w:t>Click hamburger icon in the top left corner of the page to drop down the Azure portal navigation menu.</w:t>
      </w:r>
    </w:p>
    <w:p w14:paraId="50F4B3AD" w14:textId="791EFF99" w:rsidR="00F97D51" w:rsidRDefault="00F97D51" w:rsidP="00860911">
      <w:pPr>
        <w:pStyle w:val="LabStepNumberedLevel2"/>
        <w:numPr>
          <w:ilvl w:val="1"/>
          <w:numId w:val="2"/>
        </w:numPr>
      </w:pPr>
      <w:r>
        <w:t>In the left navigation</w:t>
      </w:r>
      <w:r w:rsidR="00C01010">
        <w:t xml:space="preserve"> drop down</w:t>
      </w:r>
      <w:r>
        <w:t xml:space="preserve">, </w:t>
      </w:r>
      <w:r w:rsidR="00C01010">
        <w:t>c</w:t>
      </w:r>
      <w:r>
        <w:t xml:space="preserve">lick the link for </w:t>
      </w:r>
      <w:r w:rsidR="00C01010">
        <w:rPr>
          <w:b/>
        </w:rPr>
        <w:t>Azure Active Directory</w:t>
      </w:r>
      <w:r>
        <w:t>.</w:t>
      </w:r>
    </w:p>
    <w:p w14:paraId="21029BD4" w14:textId="354082EC" w:rsidR="009A71F2" w:rsidRDefault="00AE3EE8" w:rsidP="00F97D51">
      <w:pPr>
        <w:pStyle w:val="LabStepScreenshotLevel2"/>
      </w:pPr>
      <w:r>
        <w:drawing>
          <wp:inline distT="0" distB="0" distL="0" distR="0" wp14:anchorId="2E54FE1F" wp14:editId="23006CE4">
            <wp:extent cx="948690" cy="2303963"/>
            <wp:effectExtent l="19050" t="19050" r="22860" b="2032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5192" cy="2344040"/>
                    </a:xfrm>
                    <a:prstGeom prst="rect">
                      <a:avLst/>
                    </a:prstGeom>
                    <a:noFill/>
                    <a:ln>
                      <a:solidFill>
                        <a:schemeClr val="tx1">
                          <a:lumMod val="50000"/>
                          <a:lumOff val="50000"/>
                        </a:schemeClr>
                      </a:solidFill>
                    </a:ln>
                  </pic:spPr>
                </pic:pic>
              </a:graphicData>
            </a:graphic>
          </wp:inline>
        </w:drawing>
      </w:r>
    </w:p>
    <w:p w14:paraId="06EB78C5" w14:textId="705637C7" w:rsidR="00C01010" w:rsidRDefault="00C01010" w:rsidP="00C01010">
      <w:pPr>
        <w:pStyle w:val="LabStepNumberedLevel2"/>
      </w:pPr>
      <w:r>
        <w:t>Once you</w:t>
      </w:r>
      <w:r w:rsidR="00592CFB">
        <w:t>’ve</w:t>
      </w:r>
      <w:r>
        <w:t xml:space="preserve"> navigate</w:t>
      </w:r>
      <w:r w:rsidR="00592CFB">
        <w:t>d</w:t>
      </w:r>
      <w:r>
        <w:t xml:space="preserve"> to </w:t>
      </w:r>
      <w:r w:rsidRPr="00592CFB">
        <w:rPr>
          <w:b/>
          <w:bCs/>
        </w:rPr>
        <w:t>Azure Active Directory</w:t>
      </w:r>
      <w:r>
        <w:t xml:space="preserve"> </w:t>
      </w:r>
      <w:r w:rsidR="00592CFB">
        <w:t xml:space="preserve">in </w:t>
      </w:r>
      <w:r>
        <w:t xml:space="preserve">the Azure portal, click </w:t>
      </w:r>
      <w:r w:rsidRPr="00C01010">
        <w:rPr>
          <w:b/>
          <w:bCs/>
        </w:rPr>
        <w:t>App registrations</w:t>
      </w:r>
      <w:r w:rsidR="00592CFB">
        <w:t xml:space="preserve"> in the left navigation.</w:t>
      </w:r>
    </w:p>
    <w:p w14:paraId="569DDE2B" w14:textId="554DA58F" w:rsidR="00F97D51" w:rsidRDefault="00D6161E" w:rsidP="00F97D51">
      <w:pPr>
        <w:pStyle w:val="LabStepScreenshotLevel2"/>
      </w:pPr>
      <w:r>
        <w:drawing>
          <wp:inline distT="0" distB="0" distL="0" distR="0" wp14:anchorId="53A243D7" wp14:editId="07E38111">
            <wp:extent cx="3742717" cy="1954530"/>
            <wp:effectExtent l="19050" t="19050" r="1016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0679" cy="1963910"/>
                    </a:xfrm>
                    <a:prstGeom prst="rect">
                      <a:avLst/>
                    </a:prstGeom>
                    <a:noFill/>
                    <a:ln>
                      <a:solidFill>
                        <a:schemeClr val="accent1"/>
                      </a:solidFill>
                    </a:ln>
                  </pic:spPr>
                </pic:pic>
              </a:graphicData>
            </a:graphic>
          </wp:inline>
        </w:drawing>
      </w:r>
    </w:p>
    <w:p w14:paraId="0368FC03" w14:textId="77777777" w:rsidR="00F97D51" w:rsidRDefault="00F97D51" w:rsidP="00860911">
      <w:pPr>
        <w:pStyle w:val="LabStepNumberedLevel2"/>
        <w:numPr>
          <w:ilvl w:val="1"/>
          <w:numId w:val="2"/>
        </w:numPr>
      </w:pPr>
      <w:r>
        <w:lastRenderedPageBreak/>
        <w:t xml:space="preserve">Click </w:t>
      </w:r>
      <w:r w:rsidRPr="009E77D7">
        <w:rPr>
          <w:b/>
        </w:rPr>
        <w:t>New registration</w:t>
      </w:r>
      <w:r>
        <w:t>.</w:t>
      </w:r>
    </w:p>
    <w:p w14:paraId="6D98ACA5" w14:textId="34C9B6BD" w:rsidR="00F97D51" w:rsidRDefault="00D6161E" w:rsidP="00F97D51">
      <w:pPr>
        <w:pStyle w:val="LabStepScreenshotLevel2"/>
      </w:pPr>
      <w:r>
        <w:drawing>
          <wp:inline distT="0" distB="0" distL="0" distR="0" wp14:anchorId="68647757" wp14:editId="244977F8">
            <wp:extent cx="3699510" cy="1377040"/>
            <wp:effectExtent l="19050" t="19050" r="1524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8" cy="1389192"/>
                    </a:xfrm>
                    <a:prstGeom prst="rect">
                      <a:avLst/>
                    </a:prstGeom>
                    <a:noFill/>
                    <a:ln>
                      <a:solidFill>
                        <a:schemeClr val="accent1"/>
                      </a:solidFill>
                    </a:ln>
                  </pic:spPr>
                </pic:pic>
              </a:graphicData>
            </a:graphic>
          </wp:inline>
        </w:drawing>
      </w:r>
    </w:p>
    <w:p w14:paraId="15242C10" w14:textId="3233829A" w:rsidR="00F97D51" w:rsidRDefault="00F97D51" w:rsidP="00860911">
      <w:pPr>
        <w:pStyle w:val="LabStepNumberedLevel2"/>
        <w:numPr>
          <w:ilvl w:val="1"/>
          <w:numId w:val="2"/>
        </w:numPr>
      </w:pPr>
      <w:r>
        <w:t xml:space="preserve">Enter a </w:t>
      </w:r>
      <w:r w:rsidRPr="004750A7">
        <w:rPr>
          <w:b/>
        </w:rPr>
        <w:t>Name</w:t>
      </w:r>
      <w:r>
        <w:t xml:space="preserve"> of</w:t>
      </w:r>
      <w:r w:rsidR="00E76202">
        <w:rPr>
          <w:b/>
        </w:rPr>
        <w:t xml:space="preserve"> </w:t>
      </w:r>
      <w:r w:rsidR="00E76202" w:rsidRPr="00E76202">
        <w:rPr>
          <w:b/>
        </w:rPr>
        <w:t>App-Owns-Data App</w:t>
      </w:r>
      <w:r>
        <w:t>.</w:t>
      </w:r>
    </w:p>
    <w:p w14:paraId="27BB2E9E" w14:textId="540641AE" w:rsidR="00F97D51" w:rsidRDefault="00D6161E" w:rsidP="00F97D51">
      <w:pPr>
        <w:pStyle w:val="LabStepScreenshotLevel2"/>
      </w:pPr>
      <w:r>
        <w:drawing>
          <wp:inline distT="0" distB="0" distL="0" distR="0" wp14:anchorId="764EED03" wp14:editId="375C7038">
            <wp:extent cx="5265420" cy="988729"/>
            <wp:effectExtent l="19050" t="19050" r="1143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580" cy="991200"/>
                    </a:xfrm>
                    <a:prstGeom prst="rect">
                      <a:avLst/>
                    </a:prstGeom>
                    <a:noFill/>
                    <a:ln>
                      <a:solidFill>
                        <a:schemeClr val="accent1"/>
                      </a:solidFill>
                    </a:ln>
                  </pic:spPr>
                </pic:pic>
              </a:graphicData>
            </a:graphic>
          </wp:inline>
        </w:drawing>
      </w:r>
    </w:p>
    <w:p w14:paraId="52F81DD7" w14:textId="77777777" w:rsidR="00F97D51" w:rsidRDefault="00F97D51" w:rsidP="00860911">
      <w:pPr>
        <w:pStyle w:val="LabStepNumberedLevel2"/>
        <w:numPr>
          <w:ilvl w:val="1"/>
          <w:numId w:val="2"/>
        </w:numPr>
      </w:pPr>
      <w:r>
        <w:t xml:space="preserve">For the </w:t>
      </w:r>
      <w:r w:rsidRPr="004750A7">
        <w:rPr>
          <w:b/>
        </w:rPr>
        <w:t>Supported account types</w:t>
      </w:r>
      <w:r>
        <w:t xml:space="preserve"> option, leave the default value of </w:t>
      </w:r>
      <w:r w:rsidRPr="004750A7">
        <w:rPr>
          <w:b/>
        </w:rPr>
        <w:t>Accounts in this organizational directory only</w:t>
      </w:r>
      <w:r>
        <w:t>.</w:t>
      </w:r>
    </w:p>
    <w:p w14:paraId="139DB506" w14:textId="621AA8A3" w:rsidR="00F97D51" w:rsidRDefault="00D6161E" w:rsidP="00F97D51">
      <w:pPr>
        <w:pStyle w:val="LabStepScreenshotLevel2"/>
      </w:pPr>
      <w:r>
        <w:drawing>
          <wp:inline distT="0" distB="0" distL="0" distR="0" wp14:anchorId="761DE66C" wp14:editId="132958D9">
            <wp:extent cx="5318760" cy="958442"/>
            <wp:effectExtent l="19050" t="19050" r="1524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0726" cy="967806"/>
                    </a:xfrm>
                    <a:prstGeom prst="rect">
                      <a:avLst/>
                    </a:prstGeom>
                    <a:noFill/>
                    <a:ln>
                      <a:solidFill>
                        <a:schemeClr val="accent1"/>
                      </a:solidFill>
                    </a:ln>
                  </pic:spPr>
                </pic:pic>
              </a:graphicData>
            </a:graphic>
          </wp:inline>
        </w:drawing>
      </w:r>
    </w:p>
    <w:p w14:paraId="24365A95" w14:textId="7FF42AD3" w:rsidR="00F97D51" w:rsidRDefault="00F97D51" w:rsidP="00860911">
      <w:pPr>
        <w:pStyle w:val="LabStepNumberedLevel2"/>
        <w:numPr>
          <w:ilvl w:val="1"/>
          <w:numId w:val="2"/>
        </w:numPr>
      </w:pPr>
      <w:r>
        <w:t xml:space="preserve">In the </w:t>
      </w:r>
      <w:r w:rsidRPr="004750A7">
        <w:rPr>
          <w:b/>
        </w:rPr>
        <w:t>Redirect URI</w:t>
      </w:r>
      <w:r>
        <w:t xml:space="preserve"> section, select </w:t>
      </w:r>
      <w:r w:rsidR="00E76202">
        <w:rPr>
          <w:b/>
        </w:rPr>
        <w:t>Web</w:t>
      </w:r>
      <w:r>
        <w:t xml:space="preserve"> in the left dropdown</w:t>
      </w:r>
      <w:r w:rsidR="00E76202">
        <w:t xml:space="preserve"> to create a </w:t>
      </w:r>
      <w:r w:rsidR="00592CFB">
        <w:t xml:space="preserve">new </w:t>
      </w:r>
      <w:r w:rsidR="00E76202">
        <w:t>confidential client application</w:t>
      </w:r>
      <w:r>
        <w:t>.</w:t>
      </w:r>
    </w:p>
    <w:p w14:paraId="543DD0D5" w14:textId="65E6D970" w:rsidR="00F97D51" w:rsidRDefault="00D6161E" w:rsidP="00860911">
      <w:pPr>
        <w:pStyle w:val="LabStepNumberedLevel2"/>
        <w:numPr>
          <w:ilvl w:val="1"/>
          <w:numId w:val="2"/>
        </w:numPr>
      </w:pPr>
      <w:r>
        <w:t xml:space="preserve">In </w:t>
      </w:r>
      <w:r w:rsidR="00E76202">
        <w:t xml:space="preserve">the </w:t>
      </w:r>
      <w:r w:rsidR="00F97D51">
        <w:t>textbox to the right</w:t>
      </w:r>
      <w:r w:rsidR="00E76202">
        <w:t xml:space="preserve"> </w:t>
      </w:r>
      <w:r w:rsidR="00592CFB">
        <w:t>of the dropdown menu</w:t>
      </w:r>
      <w:r>
        <w:t xml:space="preserve">, enter </w:t>
      </w:r>
      <w:proofErr w:type="gramStart"/>
      <w:r w:rsidRPr="00D6161E">
        <w:rPr>
          <w:b/>
          <w:bCs/>
        </w:rPr>
        <w:t>https://localhost:44300</w:t>
      </w:r>
      <w:r>
        <w:t xml:space="preserve"> </w:t>
      </w:r>
      <w:r w:rsidR="00592CFB">
        <w:t xml:space="preserve"> </w:t>
      </w:r>
      <w:r>
        <w:t>as</w:t>
      </w:r>
      <w:proofErr w:type="gramEnd"/>
      <w:r>
        <w:t xml:space="preserve"> the </w:t>
      </w:r>
      <w:r w:rsidR="00E76202" w:rsidRPr="00E76202">
        <w:rPr>
          <w:b/>
          <w:bCs/>
        </w:rPr>
        <w:t>Redirect URI</w:t>
      </w:r>
      <w:r w:rsidR="00F97D51">
        <w:t>.</w:t>
      </w:r>
    </w:p>
    <w:p w14:paraId="628158E3" w14:textId="77777777" w:rsidR="00F97D51" w:rsidRDefault="00F97D51" w:rsidP="00860911">
      <w:pPr>
        <w:pStyle w:val="LabStepNumberedLevel2"/>
        <w:numPr>
          <w:ilvl w:val="1"/>
          <w:numId w:val="2"/>
        </w:numPr>
      </w:pPr>
      <w:r>
        <w:t xml:space="preserve">Click the </w:t>
      </w:r>
      <w:r w:rsidRPr="00DC0D41">
        <w:rPr>
          <w:b/>
        </w:rPr>
        <w:t>Register</w:t>
      </w:r>
      <w:r>
        <w:t xml:space="preserve"> button to create the new Azure AD application.</w:t>
      </w:r>
    </w:p>
    <w:p w14:paraId="173BF0AE" w14:textId="2A32756B" w:rsidR="00F97D51" w:rsidRDefault="00F60050" w:rsidP="00F97D51">
      <w:pPr>
        <w:pStyle w:val="LabStepScreenshotLevel2"/>
      </w:pPr>
      <w:r>
        <w:drawing>
          <wp:inline distT="0" distB="0" distL="0" distR="0" wp14:anchorId="7C8791BB" wp14:editId="6836702A">
            <wp:extent cx="4796790" cy="1332442"/>
            <wp:effectExtent l="19050" t="19050" r="2286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228" cy="1341452"/>
                    </a:xfrm>
                    <a:prstGeom prst="rect">
                      <a:avLst/>
                    </a:prstGeom>
                    <a:noFill/>
                    <a:ln>
                      <a:solidFill>
                        <a:schemeClr val="accent1"/>
                      </a:solidFill>
                    </a:ln>
                  </pic:spPr>
                </pic:pic>
              </a:graphicData>
            </a:graphic>
          </wp:inline>
        </w:drawing>
      </w:r>
    </w:p>
    <w:p w14:paraId="718D127B" w14:textId="0B79F6D1" w:rsidR="00F97D51" w:rsidRDefault="00F97D51" w:rsidP="00860911">
      <w:pPr>
        <w:pStyle w:val="LabStepNumberedLevel2"/>
        <w:numPr>
          <w:ilvl w:val="1"/>
          <w:numId w:val="2"/>
        </w:numPr>
      </w:pPr>
      <w:r>
        <w:t>Once you've created the new application you should see the application summary view as shown in the following screenshot.</w:t>
      </w:r>
    </w:p>
    <w:p w14:paraId="4C0AFFA1" w14:textId="389AFA07" w:rsidR="00F97D51" w:rsidRDefault="00F60050" w:rsidP="00F97D51">
      <w:pPr>
        <w:pStyle w:val="LabStepScreenshotLevel2"/>
      </w:pPr>
      <w:r>
        <w:drawing>
          <wp:inline distT="0" distB="0" distL="0" distR="0" wp14:anchorId="2FC3D081" wp14:editId="6D087600">
            <wp:extent cx="5906181" cy="1177290"/>
            <wp:effectExtent l="19050" t="19050" r="18415"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249" cy="1183284"/>
                    </a:xfrm>
                    <a:prstGeom prst="rect">
                      <a:avLst/>
                    </a:prstGeom>
                    <a:noFill/>
                    <a:ln>
                      <a:solidFill>
                        <a:schemeClr val="accent1"/>
                      </a:solidFill>
                    </a:ln>
                  </pic:spPr>
                </pic:pic>
              </a:graphicData>
            </a:graphic>
          </wp:inline>
        </w:drawing>
      </w:r>
    </w:p>
    <w:p w14:paraId="5CFDA292" w14:textId="77777777" w:rsidR="00F97D51" w:rsidRDefault="00F97D51" w:rsidP="00860911">
      <w:pPr>
        <w:pStyle w:val="LabStepNumberedLevel2"/>
        <w:numPr>
          <w:ilvl w:val="1"/>
          <w:numId w:val="2"/>
        </w:numPr>
      </w:pPr>
      <w:r>
        <w:lastRenderedPageBreak/>
        <w:t xml:space="preserve">Copy the </w:t>
      </w:r>
      <w:r w:rsidRPr="00DE3853">
        <w:rPr>
          <w:b/>
        </w:rPr>
        <w:t>Application ID</w:t>
      </w:r>
      <w:r>
        <w:t xml:space="preserve"> to the Windows clipboard.</w:t>
      </w:r>
    </w:p>
    <w:p w14:paraId="0952A823" w14:textId="3FCB01FB" w:rsidR="00F97D51" w:rsidRDefault="00F60050" w:rsidP="00F97D51">
      <w:pPr>
        <w:pStyle w:val="LabStepScreenshotLevel2"/>
      </w:pPr>
      <w:r>
        <w:drawing>
          <wp:inline distT="0" distB="0" distL="0" distR="0" wp14:anchorId="44DAC6C6" wp14:editId="60FCB933">
            <wp:extent cx="3036570" cy="924367"/>
            <wp:effectExtent l="19050" t="19050" r="1143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7522" cy="939877"/>
                    </a:xfrm>
                    <a:prstGeom prst="rect">
                      <a:avLst/>
                    </a:prstGeom>
                    <a:noFill/>
                    <a:ln>
                      <a:solidFill>
                        <a:schemeClr val="accent1"/>
                      </a:solidFill>
                    </a:ln>
                  </pic:spPr>
                </pic:pic>
              </a:graphicData>
            </a:graphic>
          </wp:inline>
        </w:drawing>
      </w:r>
    </w:p>
    <w:p w14:paraId="43090C2C" w14:textId="1639AA83" w:rsidR="00F97D51" w:rsidRDefault="00F97D51" w:rsidP="00860911">
      <w:pPr>
        <w:pStyle w:val="LabStepNumberedLevel2"/>
        <w:numPr>
          <w:ilvl w:val="1"/>
          <w:numId w:val="2"/>
        </w:numPr>
      </w:pPr>
      <w:r>
        <w:t xml:space="preserve">Launch Notepad and paste the </w:t>
      </w:r>
      <w:r w:rsidRPr="00DE3853">
        <w:rPr>
          <w:b/>
        </w:rPr>
        <w:t>Application ID</w:t>
      </w:r>
      <w:r>
        <w:t xml:space="preserve"> into a new text file</w:t>
      </w:r>
      <w:r w:rsidR="00D675CA">
        <w:t>.</w:t>
      </w:r>
    </w:p>
    <w:p w14:paraId="4D24DC6F" w14:textId="086F614B" w:rsidR="00F97D51" w:rsidRDefault="00F60050" w:rsidP="00F60050">
      <w:pPr>
        <w:pStyle w:val="LabStepScreenshotLevel2"/>
      </w:pPr>
      <w:r>
        <w:drawing>
          <wp:inline distT="0" distB="0" distL="0" distR="0" wp14:anchorId="33587877" wp14:editId="6F8EF1CD">
            <wp:extent cx="3714750" cy="623100"/>
            <wp:effectExtent l="19050" t="19050" r="1905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16400"/>
                    <a:stretch/>
                  </pic:blipFill>
                  <pic:spPr bwMode="auto">
                    <a:xfrm>
                      <a:off x="0" y="0"/>
                      <a:ext cx="3783078" cy="634561"/>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0B776D" w14:textId="7161D058" w:rsidR="00F60050" w:rsidRDefault="00F60050" w:rsidP="00F60050">
      <w:pPr>
        <w:pStyle w:val="LabStepNumberedLevel2"/>
      </w:pPr>
      <w:r>
        <w:t>Return the web page in the Azure portal and copy the tenant ID to the Windows clipboard.</w:t>
      </w:r>
    </w:p>
    <w:p w14:paraId="5082A652" w14:textId="1E98954C" w:rsidR="00F60050" w:rsidRDefault="00F60050" w:rsidP="00F60050">
      <w:pPr>
        <w:pStyle w:val="LabStepScreenshotLevel2"/>
      </w:pPr>
      <w:r>
        <w:drawing>
          <wp:inline distT="0" distB="0" distL="0" distR="0" wp14:anchorId="1B9576EE" wp14:editId="07177BDE">
            <wp:extent cx="3105150" cy="699234"/>
            <wp:effectExtent l="19050" t="19050" r="1905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3750" cy="716934"/>
                    </a:xfrm>
                    <a:prstGeom prst="rect">
                      <a:avLst/>
                    </a:prstGeom>
                    <a:noFill/>
                    <a:ln>
                      <a:solidFill>
                        <a:schemeClr val="accent1"/>
                      </a:solidFill>
                    </a:ln>
                  </pic:spPr>
                </pic:pic>
              </a:graphicData>
            </a:graphic>
          </wp:inline>
        </w:drawing>
      </w:r>
    </w:p>
    <w:p w14:paraId="60A42D6B" w14:textId="765E117A" w:rsidR="00F60050" w:rsidRDefault="00F60050" w:rsidP="00F60050">
      <w:pPr>
        <w:pStyle w:val="LabStepNumberedLevel2"/>
      </w:pPr>
      <w:r>
        <w:t>Copy the tenant ID into the new document you have created in Notepad.exe.</w:t>
      </w:r>
    </w:p>
    <w:p w14:paraId="11D1668A" w14:textId="77777777" w:rsidR="00F60050" w:rsidRDefault="00F60050" w:rsidP="00F60050">
      <w:pPr>
        <w:pStyle w:val="LabStepScreenshotLevel2"/>
      </w:pPr>
      <w:bookmarkStart w:id="0" w:name="_GoBack"/>
      <w:bookmarkEnd w:id="0"/>
    </w:p>
    <w:p w14:paraId="458A6971" w14:textId="59DF2E99" w:rsidR="00D675CA" w:rsidRDefault="00D675CA" w:rsidP="00D675CA">
      <w:pPr>
        <w:pStyle w:val="LabStepNumbered"/>
      </w:pPr>
      <w:r>
        <w:t xml:space="preserve">Create a new </w:t>
      </w:r>
      <w:r w:rsidR="00830F8E">
        <w:t xml:space="preserve">client </w:t>
      </w:r>
      <w:r>
        <w:t xml:space="preserve">secret </w:t>
      </w:r>
      <w:r w:rsidR="00830F8E">
        <w:t xml:space="preserve">(aka application secret) </w:t>
      </w:r>
      <w:r>
        <w:t>which will be used for app-only authentication.</w:t>
      </w:r>
    </w:p>
    <w:p w14:paraId="2AADA36C" w14:textId="20A085FE" w:rsidR="00592CFB" w:rsidRDefault="00D675CA" w:rsidP="00592CFB">
      <w:pPr>
        <w:pStyle w:val="LabStepNumberedLevel2"/>
      </w:pPr>
      <w:r>
        <w:t xml:space="preserve">Click the </w:t>
      </w:r>
      <w:r w:rsidRPr="00D675CA">
        <w:rPr>
          <w:b/>
          <w:bCs/>
        </w:rPr>
        <w:t>Certificates &amp; secrets</w:t>
      </w:r>
      <w:r>
        <w:t xml:space="preserve"> link in the left navigation for </w:t>
      </w:r>
      <w:r w:rsidRPr="00D675CA">
        <w:rPr>
          <w:b/>
          <w:bCs/>
        </w:rPr>
        <w:t>App-Owns-Data App</w:t>
      </w:r>
      <w:r>
        <w:t>.</w:t>
      </w:r>
    </w:p>
    <w:p w14:paraId="3224A664" w14:textId="43A88039" w:rsidR="00AE3EE8" w:rsidRDefault="00AE3EE8" w:rsidP="00F97D51">
      <w:pPr>
        <w:pStyle w:val="LabStepScreenshotLevel2"/>
      </w:pPr>
      <w:r>
        <w:drawing>
          <wp:inline distT="0" distB="0" distL="0" distR="0" wp14:anchorId="3A38D2A5" wp14:editId="527FABF1">
            <wp:extent cx="4568318" cy="1177253"/>
            <wp:effectExtent l="19050" t="19050" r="22860" b="2349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9604" cy="1187892"/>
                    </a:xfrm>
                    <a:prstGeom prst="rect">
                      <a:avLst/>
                    </a:prstGeom>
                    <a:noFill/>
                    <a:ln>
                      <a:solidFill>
                        <a:schemeClr val="tx1">
                          <a:lumMod val="50000"/>
                          <a:lumOff val="50000"/>
                        </a:schemeClr>
                      </a:solidFill>
                    </a:ln>
                  </pic:spPr>
                </pic:pic>
              </a:graphicData>
            </a:graphic>
          </wp:inline>
        </w:drawing>
      </w:r>
    </w:p>
    <w:p w14:paraId="324BDEC7" w14:textId="7FDE1A4D" w:rsidR="00AE3EE8" w:rsidRDefault="00830F8E" w:rsidP="00592CFB">
      <w:pPr>
        <w:pStyle w:val="LabStepNumberedLevel2"/>
      </w:pPr>
      <w:r>
        <w:t xml:space="preserve">In the </w:t>
      </w:r>
      <w:r w:rsidRPr="00830F8E">
        <w:rPr>
          <w:b/>
          <w:bCs/>
        </w:rPr>
        <w:t>Client secrets</w:t>
      </w:r>
      <w:r>
        <w:t xml:space="preserve"> section, click the </w:t>
      </w:r>
      <w:r w:rsidRPr="00830F8E">
        <w:rPr>
          <w:b/>
          <w:bCs/>
        </w:rPr>
        <w:t>New client secret</w:t>
      </w:r>
      <w:r>
        <w:t xml:space="preserve"> button.</w:t>
      </w:r>
    </w:p>
    <w:p w14:paraId="45DE1AB0" w14:textId="19A8E6B5" w:rsidR="00AE3EE8" w:rsidRDefault="00AE3EE8" w:rsidP="00F97D51">
      <w:pPr>
        <w:pStyle w:val="LabStepScreenshotLevel2"/>
      </w:pPr>
      <w:r>
        <w:drawing>
          <wp:inline distT="0" distB="0" distL="0" distR="0" wp14:anchorId="7A7D91FD" wp14:editId="4E155F77">
            <wp:extent cx="4621530" cy="810826"/>
            <wp:effectExtent l="19050" t="19050" r="7620" b="2794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1660"/>
                    <a:stretch/>
                  </pic:blipFill>
                  <pic:spPr bwMode="auto">
                    <a:xfrm>
                      <a:off x="0" y="0"/>
                      <a:ext cx="4660536" cy="81766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A761B7" w14:textId="3BB6BAF9" w:rsidR="00AE3EE8" w:rsidRDefault="00830F8E" w:rsidP="00592CFB">
      <w:pPr>
        <w:pStyle w:val="LabStepNumberedLevel2"/>
      </w:pPr>
      <w:r>
        <w:t xml:space="preserve">In the </w:t>
      </w:r>
      <w:r w:rsidRPr="00830F8E">
        <w:rPr>
          <w:b/>
          <w:bCs/>
        </w:rPr>
        <w:t>Add a client secret</w:t>
      </w:r>
      <w:r>
        <w:t xml:space="preserve"> pane, enter a </w:t>
      </w:r>
      <w:r w:rsidRPr="00830F8E">
        <w:rPr>
          <w:b/>
          <w:bCs/>
        </w:rPr>
        <w:t>Description</w:t>
      </w:r>
      <w:r>
        <w:t xml:space="preserve"> of </w:t>
      </w:r>
      <w:r w:rsidRPr="00830F8E">
        <w:rPr>
          <w:b/>
          <w:bCs/>
        </w:rPr>
        <w:t>App Secret 1</w:t>
      </w:r>
      <w:r>
        <w:t xml:space="preserve"> and click the </w:t>
      </w:r>
      <w:r w:rsidRPr="00830F8E">
        <w:rPr>
          <w:b/>
          <w:bCs/>
        </w:rPr>
        <w:t>Add</w:t>
      </w:r>
      <w:r>
        <w:t xml:space="preserve"> button.</w:t>
      </w:r>
    </w:p>
    <w:p w14:paraId="235D77D3" w14:textId="78D2E83A" w:rsidR="00AE3EE8" w:rsidRDefault="00AE3EE8" w:rsidP="00F97D51">
      <w:pPr>
        <w:pStyle w:val="LabStepScreenshotLevel2"/>
      </w:pPr>
      <w:r>
        <w:lastRenderedPageBreak/>
        <w:drawing>
          <wp:inline distT="0" distB="0" distL="0" distR="0" wp14:anchorId="39B7417D" wp14:editId="78E8F962">
            <wp:extent cx="2793306" cy="1684507"/>
            <wp:effectExtent l="19050" t="19050" r="26670" b="1143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5893" cy="1710189"/>
                    </a:xfrm>
                    <a:prstGeom prst="rect">
                      <a:avLst/>
                    </a:prstGeom>
                    <a:noFill/>
                    <a:ln>
                      <a:solidFill>
                        <a:schemeClr val="tx1">
                          <a:lumMod val="50000"/>
                          <a:lumOff val="50000"/>
                        </a:schemeClr>
                      </a:solidFill>
                    </a:ln>
                  </pic:spPr>
                </pic:pic>
              </a:graphicData>
            </a:graphic>
          </wp:inline>
        </w:drawing>
      </w:r>
    </w:p>
    <w:p w14:paraId="4E23F2E7" w14:textId="00084644" w:rsidR="00592CFB" w:rsidRDefault="00830F8E" w:rsidP="00592CFB">
      <w:pPr>
        <w:pStyle w:val="LabStepNumberedLevel2"/>
      </w:pPr>
      <w:r>
        <w:t xml:space="preserve">You should be able to confirm that </w:t>
      </w:r>
      <w:r w:rsidRPr="00830F8E">
        <w:rPr>
          <w:b/>
          <w:bCs/>
        </w:rPr>
        <w:t>App Secret 1</w:t>
      </w:r>
      <w:r>
        <w:t xml:space="preserve"> now appears in the </w:t>
      </w:r>
      <w:r w:rsidRPr="00830F8E">
        <w:rPr>
          <w:b/>
          <w:bCs/>
        </w:rPr>
        <w:t>Client secrets</w:t>
      </w:r>
      <w:r>
        <w:t xml:space="preserve"> list.</w:t>
      </w:r>
    </w:p>
    <w:p w14:paraId="44250E17" w14:textId="215C57CA" w:rsidR="00AE3EE8" w:rsidRDefault="00AE3EE8" w:rsidP="00F97D51">
      <w:pPr>
        <w:pStyle w:val="LabStepScreenshotLevel2"/>
      </w:pPr>
      <w:r>
        <w:drawing>
          <wp:inline distT="0" distB="0" distL="0" distR="0" wp14:anchorId="63DC6DA0" wp14:editId="1376E379">
            <wp:extent cx="3515605" cy="732132"/>
            <wp:effectExtent l="19050" t="19050" r="8890" b="1143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3184" cy="744123"/>
                    </a:xfrm>
                    <a:prstGeom prst="rect">
                      <a:avLst/>
                    </a:prstGeom>
                    <a:noFill/>
                    <a:ln>
                      <a:solidFill>
                        <a:schemeClr val="tx1">
                          <a:lumMod val="50000"/>
                          <a:lumOff val="50000"/>
                        </a:schemeClr>
                      </a:solidFill>
                    </a:ln>
                  </pic:spPr>
                </pic:pic>
              </a:graphicData>
            </a:graphic>
          </wp:inline>
        </w:drawing>
      </w:r>
    </w:p>
    <w:p w14:paraId="6EA09F3F" w14:textId="1DF64F72" w:rsidR="00592CFB" w:rsidRDefault="00830F8E" w:rsidP="00592CFB">
      <w:pPr>
        <w:pStyle w:val="LabStepNumberedLevel2"/>
      </w:pPr>
      <w:r>
        <w:t xml:space="preserve">Click on the </w:t>
      </w:r>
      <w:r w:rsidRPr="006D4530">
        <w:rPr>
          <w:b/>
          <w:bCs/>
        </w:rPr>
        <w:t>Copy to clipboard</w:t>
      </w:r>
      <w:r>
        <w:t xml:space="preserve"> button to copy the new client secret to the Windows clipboard.</w:t>
      </w:r>
    </w:p>
    <w:p w14:paraId="72F2A73E" w14:textId="350B0381" w:rsidR="00AE3EE8" w:rsidRDefault="00AE3EE8" w:rsidP="00F97D51">
      <w:pPr>
        <w:pStyle w:val="LabStepScreenshotLevel2"/>
      </w:pPr>
      <w:r>
        <w:drawing>
          <wp:inline distT="0" distB="0" distL="0" distR="0" wp14:anchorId="56FA2BCD" wp14:editId="7D5D4ABC">
            <wp:extent cx="5046500" cy="625436"/>
            <wp:effectExtent l="19050" t="19050" r="20955" b="2286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514" cy="661751"/>
                    </a:xfrm>
                    <a:prstGeom prst="rect">
                      <a:avLst/>
                    </a:prstGeom>
                    <a:noFill/>
                    <a:ln>
                      <a:solidFill>
                        <a:schemeClr val="tx1">
                          <a:lumMod val="50000"/>
                          <a:lumOff val="50000"/>
                        </a:schemeClr>
                      </a:solidFill>
                    </a:ln>
                  </pic:spPr>
                </pic:pic>
              </a:graphicData>
            </a:graphic>
          </wp:inline>
        </w:drawing>
      </w:r>
    </w:p>
    <w:p w14:paraId="02924435" w14:textId="719EDBF3" w:rsidR="00AE3EE8" w:rsidRDefault="006D4530" w:rsidP="00592CFB">
      <w:pPr>
        <w:pStyle w:val="LabStepNumberedLevel2"/>
      </w:pPr>
      <w:r>
        <w:t xml:space="preserve">Paste the client ID into the new document in Notepad and name </w:t>
      </w:r>
      <w:proofErr w:type="gramStart"/>
      <w:r>
        <w:t>it</w:t>
      </w:r>
      <w:proofErr w:type="gramEnd"/>
      <w:r>
        <w:t xml:space="preserve"> Application ID.</w:t>
      </w:r>
    </w:p>
    <w:p w14:paraId="7668EA91" w14:textId="0652712A" w:rsidR="006D4530" w:rsidRDefault="006D4530" w:rsidP="00592CFB">
      <w:pPr>
        <w:pStyle w:val="LabStepNumberedLevel2"/>
      </w:pPr>
      <w:r>
        <w:t>Add the Tenant Name to the Notepad document as shown in the following screenshot.</w:t>
      </w:r>
    </w:p>
    <w:p w14:paraId="54C26EF3" w14:textId="1B49D2F0" w:rsidR="00AE3EE8" w:rsidRDefault="006D4530" w:rsidP="00F97D51">
      <w:pPr>
        <w:pStyle w:val="LabStepScreenshotLevel2"/>
      </w:pPr>
      <w:r>
        <w:drawing>
          <wp:inline distT="0" distB="0" distL="0" distR="0" wp14:anchorId="704DC7FF" wp14:editId="3C5C7000">
            <wp:extent cx="2775218" cy="774165"/>
            <wp:effectExtent l="19050" t="19050" r="25400" b="2603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564" cy="800204"/>
                    </a:xfrm>
                    <a:prstGeom prst="rect">
                      <a:avLst/>
                    </a:prstGeom>
                    <a:noFill/>
                    <a:ln>
                      <a:solidFill>
                        <a:schemeClr val="tx1">
                          <a:lumMod val="50000"/>
                          <a:lumOff val="50000"/>
                        </a:schemeClr>
                      </a:solidFill>
                    </a:ln>
                  </pic:spPr>
                </pic:pic>
              </a:graphicData>
            </a:graphic>
          </wp:inline>
        </w:drawing>
      </w:r>
    </w:p>
    <w:p w14:paraId="286888F6" w14:textId="55D2AE55" w:rsidR="00592CFB" w:rsidRDefault="00592CFB" w:rsidP="00592CFB">
      <w:pPr>
        <w:pStyle w:val="LabStepNumbered"/>
      </w:pPr>
      <w:r>
        <w:t xml:space="preserve">Add </w:t>
      </w:r>
      <w:r w:rsidR="006D4530">
        <w:t xml:space="preserve">the Azure AD application named </w:t>
      </w:r>
      <w:r w:rsidRPr="006D4530">
        <w:rPr>
          <w:b/>
          <w:bCs/>
        </w:rPr>
        <w:t>App-Owns-Data App</w:t>
      </w:r>
      <w:r>
        <w:t xml:space="preserve"> to the </w:t>
      </w:r>
      <w:r w:rsidRPr="006D4530">
        <w:rPr>
          <w:b/>
          <w:bCs/>
        </w:rPr>
        <w:t>Power BI Apps</w:t>
      </w:r>
      <w:r>
        <w:t xml:space="preserve"> </w:t>
      </w:r>
      <w:r w:rsidR="006D4530">
        <w:t xml:space="preserve">security </w:t>
      </w:r>
      <w:r>
        <w:t>group.</w:t>
      </w:r>
    </w:p>
    <w:p w14:paraId="1414B2E7" w14:textId="041F2365" w:rsidR="00592CFB" w:rsidRDefault="006D4530" w:rsidP="00592CFB">
      <w:pPr>
        <w:pStyle w:val="LabStepNumberedLevel2"/>
      </w:pPr>
      <w:r>
        <w:t xml:space="preserve">Use the </w:t>
      </w:r>
      <w:proofErr w:type="gramStart"/>
      <w:r>
        <w:t>drop down</w:t>
      </w:r>
      <w:proofErr w:type="gramEnd"/>
      <w:r>
        <w:t xml:space="preserve"> navigation menu in the Azure portal to navigate to the </w:t>
      </w:r>
      <w:r w:rsidRPr="006D4530">
        <w:rPr>
          <w:b/>
          <w:bCs/>
        </w:rPr>
        <w:t>Azure Active Directory</w:t>
      </w:r>
      <w:r>
        <w:t xml:space="preserve"> root page.</w:t>
      </w:r>
    </w:p>
    <w:p w14:paraId="52EAD608" w14:textId="29292F7C" w:rsidR="00592CFB" w:rsidRDefault="00592CFB" w:rsidP="00592CFB">
      <w:pPr>
        <w:pStyle w:val="LabStepScreenshotLevel2"/>
      </w:pPr>
      <w:r>
        <w:lastRenderedPageBreak/>
        <w:drawing>
          <wp:inline distT="0" distB="0" distL="0" distR="0" wp14:anchorId="419A2EA0" wp14:editId="2C25EF55">
            <wp:extent cx="1280940" cy="3110856"/>
            <wp:effectExtent l="19050" t="19050" r="14605" b="139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3030" cy="3164504"/>
                    </a:xfrm>
                    <a:prstGeom prst="rect">
                      <a:avLst/>
                    </a:prstGeom>
                    <a:noFill/>
                    <a:ln>
                      <a:solidFill>
                        <a:schemeClr val="tx1">
                          <a:lumMod val="50000"/>
                          <a:lumOff val="50000"/>
                        </a:schemeClr>
                      </a:solidFill>
                    </a:ln>
                  </pic:spPr>
                </pic:pic>
              </a:graphicData>
            </a:graphic>
          </wp:inline>
        </w:drawing>
      </w:r>
    </w:p>
    <w:p w14:paraId="2C0F63B1" w14:textId="5F85F3D0" w:rsidR="00CC2612" w:rsidRDefault="006D4530" w:rsidP="00CC2612">
      <w:pPr>
        <w:pStyle w:val="LabStepNumberedLevel2"/>
      </w:pPr>
      <w:r>
        <w:t xml:space="preserve">Select the </w:t>
      </w:r>
      <w:r w:rsidRPr="006D4530">
        <w:rPr>
          <w:b/>
          <w:bCs/>
        </w:rPr>
        <w:t>Groups</w:t>
      </w:r>
      <w:r>
        <w:t xml:space="preserve"> link in the left navigation of the Azure Active Directory section of the Azure portal.</w:t>
      </w:r>
    </w:p>
    <w:p w14:paraId="7CC25E50" w14:textId="5CECA451" w:rsidR="00592CFB" w:rsidRDefault="00592CFB" w:rsidP="00592CFB">
      <w:pPr>
        <w:pStyle w:val="LabStepScreenshotLevel2"/>
      </w:pPr>
      <w:r>
        <w:drawing>
          <wp:inline distT="0" distB="0" distL="0" distR="0" wp14:anchorId="4C82CC69" wp14:editId="1F60E450">
            <wp:extent cx="1570808" cy="1804241"/>
            <wp:effectExtent l="19050" t="19050" r="10795" b="2476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4775" cy="1820284"/>
                    </a:xfrm>
                    <a:prstGeom prst="rect">
                      <a:avLst/>
                    </a:prstGeom>
                    <a:noFill/>
                    <a:ln>
                      <a:solidFill>
                        <a:schemeClr val="tx1">
                          <a:lumMod val="50000"/>
                          <a:lumOff val="50000"/>
                        </a:schemeClr>
                      </a:solidFill>
                    </a:ln>
                  </pic:spPr>
                </pic:pic>
              </a:graphicData>
            </a:graphic>
          </wp:inline>
        </w:drawing>
      </w:r>
    </w:p>
    <w:p w14:paraId="56ED8701" w14:textId="0A7698E4" w:rsidR="0020234B" w:rsidRDefault="0020234B" w:rsidP="0020234B">
      <w:pPr>
        <w:pStyle w:val="LabExerciseCallout"/>
      </w:pPr>
      <w:r>
        <w:t xml:space="preserve">You should be able to see the security group you created earlier named </w:t>
      </w:r>
      <w:r w:rsidRPr="0020234B">
        <w:rPr>
          <w:b/>
          <w:bCs/>
        </w:rPr>
        <w:t>Power BI Apps</w:t>
      </w:r>
      <w:r>
        <w:t>.</w:t>
      </w:r>
    </w:p>
    <w:p w14:paraId="7D6894DC" w14:textId="25520744" w:rsidR="00CC2612" w:rsidRDefault="00CC2612" w:rsidP="00CC2612">
      <w:pPr>
        <w:pStyle w:val="LabStepNumberedLevel2"/>
      </w:pPr>
      <w:proofErr w:type="spellStart"/>
      <w:r>
        <w:t>xxxx</w:t>
      </w:r>
      <w:proofErr w:type="spellEnd"/>
    </w:p>
    <w:p w14:paraId="7726E176" w14:textId="5BD58CDF" w:rsidR="00592CFB" w:rsidRDefault="00592CFB" w:rsidP="00592CFB">
      <w:pPr>
        <w:pStyle w:val="LabStepScreenshotLevel2"/>
      </w:pPr>
      <w:r>
        <w:drawing>
          <wp:inline distT="0" distB="0" distL="0" distR="0" wp14:anchorId="0D60D050" wp14:editId="008D78DA">
            <wp:extent cx="3362505" cy="1248440"/>
            <wp:effectExtent l="19050" t="19050" r="28575" b="2794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9304" cy="1258390"/>
                    </a:xfrm>
                    <a:prstGeom prst="rect">
                      <a:avLst/>
                    </a:prstGeom>
                    <a:noFill/>
                    <a:ln>
                      <a:solidFill>
                        <a:schemeClr val="tx1">
                          <a:lumMod val="50000"/>
                          <a:lumOff val="50000"/>
                        </a:schemeClr>
                      </a:solidFill>
                    </a:ln>
                  </pic:spPr>
                </pic:pic>
              </a:graphicData>
            </a:graphic>
          </wp:inline>
        </w:drawing>
      </w:r>
    </w:p>
    <w:p w14:paraId="2A8A2E0A" w14:textId="7524E79D" w:rsidR="00CC2612" w:rsidRDefault="00CC2612" w:rsidP="00CC2612">
      <w:pPr>
        <w:pStyle w:val="LabStepNumberedLevel2"/>
      </w:pPr>
      <w:proofErr w:type="spellStart"/>
      <w:r>
        <w:t>ssss</w:t>
      </w:r>
      <w:proofErr w:type="spellEnd"/>
    </w:p>
    <w:p w14:paraId="5962F7FF" w14:textId="23D6765C" w:rsidR="00592CFB" w:rsidRDefault="00592CFB" w:rsidP="00592CFB">
      <w:pPr>
        <w:pStyle w:val="LabStepScreenshotLevel2"/>
      </w:pPr>
      <w:r>
        <w:lastRenderedPageBreak/>
        <w:drawing>
          <wp:inline distT="0" distB="0" distL="0" distR="0" wp14:anchorId="158B0F51" wp14:editId="236A0201">
            <wp:extent cx="3494776" cy="995129"/>
            <wp:effectExtent l="19050" t="19050" r="10795" b="146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72103" cy="1017148"/>
                    </a:xfrm>
                    <a:prstGeom prst="rect">
                      <a:avLst/>
                    </a:prstGeom>
                    <a:noFill/>
                    <a:ln>
                      <a:solidFill>
                        <a:schemeClr val="tx1">
                          <a:lumMod val="50000"/>
                          <a:lumOff val="50000"/>
                        </a:schemeClr>
                      </a:solidFill>
                    </a:ln>
                  </pic:spPr>
                </pic:pic>
              </a:graphicData>
            </a:graphic>
          </wp:inline>
        </w:drawing>
      </w:r>
    </w:p>
    <w:p w14:paraId="758778DE" w14:textId="210565DA" w:rsidR="00CC2612" w:rsidRDefault="00CC2612" w:rsidP="00CC2612">
      <w:pPr>
        <w:pStyle w:val="LabStepNumberedLevel2"/>
      </w:pPr>
      <w:proofErr w:type="spellStart"/>
      <w:r>
        <w:t>ssss</w:t>
      </w:r>
      <w:proofErr w:type="spellEnd"/>
    </w:p>
    <w:p w14:paraId="5C33BCB8" w14:textId="67212EEA" w:rsidR="00E32FDC" w:rsidRDefault="00E32FDC" w:rsidP="00592CFB">
      <w:pPr>
        <w:pStyle w:val="LabStepScreenshotLevel2"/>
      </w:pPr>
      <w:r>
        <w:drawing>
          <wp:inline distT="0" distB="0" distL="0" distR="0" wp14:anchorId="19F9D2BC" wp14:editId="6320DA90">
            <wp:extent cx="1821252" cy="984759"/>
            <wp:effectExtent l="19050" t="19050" r="26670" b="2540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59163" cy="1005258"/>
                    </a:xfrm>
                    <a:prstGeom prst="rect">
                      <a:avLst/>
                    </a:prstGeom>
                    <a:noFill/>
                    <a:ln>
                      <a:solidFill>
                        <a:schemeClr val="tx1">
                          <a:lumMod val="50000"/>
                          <a:lumOff val="50000"/>
                        </a:schemeClr>
                      </a:solidFill>
                    </a:ln>
                  </pic:spPr>
                </pic:pic>
              </a:graphicData>
            </a:graphic>
          </wp:inline>
        </w:drawing>
      </w:r>
    </w:p>
    <w:p w14:paraId="7F11B539" w14:textId="3746E630" w:rsidR="00CC2612" w:rsidRDefault="00CC2612" w:rsidP="00CC2612">
      <w:pPr>
        <w:pStyle w:val="LabStepNumberedLevel2"/>
      </w:pPr>
      <w:proofErr w:type="spellStart"/>
      <w:r>
        <w:t>ssssss</w:t>
      </w:r>
      <w:proofErr w:type="spellEnd"/>
    </w:p>
    <w:p w14:paraId="43363B41" w14:textId="6D0AD437" w:rsidR="00E32FDC" w:rsidRDefault="00E32FDC" w:rsidP="00592CFB">
      <w:pPr>
        <w:pStyle w:val="LabStepScreenshotLevel2"/>
      </w:pPr>
      <w:r>
        <w:drawing>
          <wp:inline distT="0" distB="0" distL="0" distR="0" wp14:anchorId="6BFDE1D8" wp14:editId="7DE908E7">
            <wp:extent cx="1746490" cy="1438561"/>
            <wp:effectExtent l="19050" t="19050" r="25400" b="2857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7999" cy="1472752"/>
                    </a:xfrm>
                    <a:prstGeom prst="rect">
                      <a:avLst/>
                    </a:prstGeom>
                    <a:noFill/>
                    <a:ln>
                      <a:solidFill>
                        <a:schemeClr val="tx1">
                          <a:lumMod val="50000"/>
                          <a:lumOff val="50000"/>
                        </a:schemeClr>
                      </a:solidFill>
                    </a:ln>
                  </pic:spPr>
                </pic:pic>
              </a:graphicData>
            </a:graphic>
          </wp:inline>
        </w:drawing>
      </w:r>
    </w:p>
    <w:p w14:paraId="537C319F" w14:textId="5FEBAAEE" w:rsidR="00CC2612" w:rsidRDefault="00CC2612" w:rsidP="00CC2612">
      <w:pPr>
        <w:pStyle w:val="LabStepNumberedLevel2"/>
      </w:pPr>
      <w:proofErr w:type="spellStart"/>
      <w:r>
        <w:t>sssss</w:t>
      </w:r>
      <w:proofErr w:type="spellEnd"/>
    </w:p>
    <w:p w14:paraId="59986A1B" w14:textId="207E5793" w:rsidR="00E32FDC" w:rsidRDefault="00E32FDC" w:rsidP="00592CFB">
      <w:pPr>
        <w:pStyle w:val="LabStepScreenshotLevel2"/>
      </w:pPr>
      <w:r>
        <w:drawing>
          <wp:inline distT="0" distB="0" distL="0" distR="0" wp14:anchorId="1F5640B7" wp14:editId="4A684619">
            <wp:extent cx="4047659" cy="1259272"/>
            <wp:effectExtent l="19050" t="19050" r="10160" b="1714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7453" cy="1262319"/>
                    </a:xfrm>
                    <a:prstGeom prst="rect">
                      <a:avLst/>
                    </a:prstGeom>
                    <a:noFill/>
                    <a:ln>
                      <a:solidFill>
                        <a:schemeClr val="tx1">
                          <a:lumMod val="50000"/>
                          <a:lumOff val="50000"/>
                        </a:schemeClr>
                      </a:solidFill>
                    </a:ln>
                  </pic:spPr>
                </pic:pic>
              </a:graphicData>
            </a:graphic>
          </wp:inline>
        </w:drawing>
      </w:r>
    </w:p>
    <w:p w14:paraId="078913F9" w14:textId="35B05DFF" w:rsidR="00592CFB" w:rsidRDefault="00592CFB" w:rsidP="00592CFB">
      <w:pPr>
        <w:pStyle w:val="LabStepNumbered"/>
      </w:pPr>
      <w:r>
        <w:t>Add the service principal for App-Owns-Data App as an admin for the Wingtip Sales app workspace.</w:t>
      </w:r>
    </w:p>
    <w:p w14:paraId="27AF5609" w14:textId="77777777" w:rsidR="00E32FDC" w:rsidRDefault="00E32FDC" w:rsidP="00860911">
      <w:pPr>
        <w:pStyle w:val="LabStepNumberedLevel2"/>
        <w:numPr>
          <w:ilvl w:val="1"/>
          <w:numId w:val="2"/>
        </w:numPr>
      </w:pPr>
      <w:r>
        <w:t>Navigate to the Power BI portal.</w:t>
      </w:r>
    </w:p>
    <w:p w14:paraId="0C846E91" w14:textId="77777777" w:rsidR="00E32FDC" w:rsidRDefault="00E32FDC" w:rsidP="00860911">
      <w:pPr>
        <w:pStyle w:val="LabStepNumberedLevel2"/>
        <w:numPr>
          <w:ilvl w:val="1"/>
          <w:numId w:val="2"/>
        </w:numPr>
      </w:pPr>
      <w:r>
        <w:t xml:space="preserve">Expand the </w:t>
      </w:r>
      <w:r w:rsidRPr="00245051">
        <w:rPr>
          <w:b/>
        </w:rPr>
        <w:t>Workspaces</w:t>
      </w:r>
      <w:r>
        <w:t xml:space="preserve"> flyout menu.</w:t>
      </w:r>
    </w:p>
    <w:p w14:paraId="4F92553D" w14:textId="77777777" w:rsidR="00E32FDC" w:rsidRDefault="00E32FDC" w:rsidP="00860911">
      <w:pPr>
        <w:pStyle w:val="LabStepNumberedLevel2"/>
        <w:numPr>
          <w:ilvl w:val="1"/>
          <w:numId w:val="2"/>
        </w:numPr>
      </w:pPr>
      <w:r>
        <w:t xml:space="preserve">Click the </w:t>
      </w:r>
      <w:r w:rsidRPr="00245051">
        <w:rPr>
          <w:b/>
        </w:rPr>
        <w:t>Wingtip Sales</w:t>
      </w:r>
      <w:r>
        <w:t xml:space="preserve"> workspace context menu (</w:t>
      </w:r>
      <w:r w:rsidRPr="00245051">
        <w:rPr>
          <w:b/>
        </w:rPr>
        <w:t>…</w:t>
      </w:r>
      <w:r>
        <w:t xml:space="preserve">) and select </w:t>
      </w:r>
      <w:r w:rsidRPr="00245051">
        <w:rPr>
          <w:b/>
        </w:rPr>
        <w:t>Workspace access</w:t>
      </w:r>
      <w:r>
        <w:t>.</w:t>
      </w:r>
    </w:p>
    <w:p w14:paraId="3BDCF794" w14:textId="5F7DEF7E" w:rsidR="00E32FDC" w:rsidRDefault="00E32FDC" w:rsidP="00E32FDC">
      <w:pPr>
        <w:pStyle w:val="LabStepScreenshotLevel2"/>
      </w:pPr>
      <w:r>
        <w:lastRenderedPageBreak/>
        <w:drawing>
          <wp:inline distT="0" distB="0" distL="0" distR="0" wp14:anchorId="69459208" wp14:editId="34B49DA0">
            <wp:extent cx="3097961" cy="1538848"/>
            <wp:effectExtent l="19050" t="19050" r="26670" b="2349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0125" cy="1549858"/>
                    </a:xfrm>
                    <a:prstGeom prst="rect">
                      <a:avLst/>
                    </a:prstGeom>
                    <a:noFill/>
                    <a:ln>
                      <a:solidFill>
                        <a:schemeClr val="tx1">
                          <a:lumMod val="50000"/>
                          <a:lumOff val="50000"/>
                        </a:schemeClr>
                      </a:solidFill>
                    </a:ln>
                  </pic:spPr>
                </pic:pic>
              </a:graphicData>
            </a:graphic>
          </wp:inline>
        </w:drawing>
      </w:r>
    </w:p>
    <w:p w14:paraId="2712AA41" w14:textId="77777777" w:rsidR="00E32FDC" w:rsidRDefault="00E32FDC" w:rsidP="00860911">
      <w:pPr>
        <w:pStyle w:val="LabStepNumberedLevel2"/>
        <w:numPr>
          <w:ilvl w:val="1"/>
          <w:numId w:val="2"/>
        </w:numPr>
      </w:pPr>
      <w:r>
        <w:t xml:space="preserve">On the right of the page, you should see the </w:t>
      </w:r>
      <w:r w:rsidRPr="00245051">
        <w:rPr>
          <w:b/>
        </w:rPr>
        <w:t>Access</w:t>
      </w:r>
      <w:r>
        <w:t xml:space="preserve"> pane for the </w:t>
      </w:r>
      <w:r w:rsidRPr="00245051">
        <w:rPr>
          <w:b/>
        </w:rPr>
        <w:t>Wingtip Sales</w:t>
      </w:r>
      <w:r>
        <w:t xml:space="preserve"> workspace.</w:t>
      </w:r>
    </w:p>
    <w:p w14:paraId="121A5004" w14:textId="7E0D888E" w:rsidR="00E32FDC" w:rsidRDefault="00E32FDC" w:rsidP="00860911">
      <w:pPr>
        <w:pStyle w:val="LabStepNumberedLevel2"/>
        <w:numPr>
          <w:ilvl w:val="1"/>
          <w:numId w:val="2"/>
        </w:numPr>
      </w:pPr>
      <w:r>
        <w:t xml:space="preserve">Place the cursor into the </w:t>
      </w:r>
      <w:r w:rsidRPr="00245051">
        <w:rPr>
          <w:i/>
        </w:rPr>
        <w:t>Enter email address</w:t>
      </w:r>
      <w:r>
        <w:t xml:space="preserve"> textbox and type </w:t>
      </w:r>
      <w:r>
        <w:rPr>
          <w:b/>
        </w:rPr>
        <w:t>App-Owns-Data App</w:t>
      </w:r>
      <w:r>
        <w:t>.</w:t>
      </w:r>
    </w:p>
    <w:p w14:paraId="683CA033" w14:textId="0E39C633" w:rsidR="00281845" w:rsidRDefault="00281845" w:rsidP="00281845">
      <w:pPr>
        <w:pStyle w:val="LabStepScreenshotLevel2"/>
      </w:pPr>
      <w:r>
        <w:drawing>
          <wp:inline distT="0" distB="0" distL="0" distR="0" wp14:anchorId="2A44879A" wp14:editId="50E72C91">
            <wp:extent cx="2373342" cy="897622"/>
            <wp:effectExtent l="19050" t="19050" r="27305" b="1714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9128" cy="911157"/>
                    </a:xfrm>
                    <a:prstGeom prst="rect">
                      <a:avLst/>
                    </a:prstGeom>
                    <a:noFill/>
                    <a:ln>
                      <a:solidFill>
                        <a:schemeClr val="tx1">
                          <a:lumMod val="50000"/>
                          <a:lumOff val="50000"/>
                        </a:schemeClr>
                      </a:solidFill>
                    </a:ln>
                  </pic:spPr>
                </pic:pic>
              </a:graphicData>
            </a:graphic>
          </wp:inline>
        </w:drawing>
      </w:r>
    </w:p>
    <w:p w14:paraId="167C591C" w14:textId="77777777" w:rsidR="00E32FDC" w:rsidRDefault="00E32FDC" w:rsidP="00860911">
      <w:pPr>
        <w:pStyle w:val="LabStepNumberedLevel2"/>
        <w:numPr>
          <w:ilvl w:val="1"/>
          <w:numId w:val="2"/>
        </w:numPr>
      </w:pPr>
      <w:r>
        <w:t xml:space="preserve">Change the member type from </w:t>
      </w:r>
      <w:r w:rsidRPr="00245051">
        <w:rPr>
          <w:b/>
        </w:rPr>
        <w:t>Member</w:t>
      </w:r>
      <w:r>
        <w:t xml:space="preserve"> to </w:t>
      </w:r>
      <w:r w:rsidRPr="00245051">
        <w:rPr>
          <w:b/>
        </w:rPr>
        <w:t>Admin</w:t>
      </w:r>
      <w:r>
        <w:t>.</w:t>
      </w:r>
    </w:p>
    <w:p w14:paraId="3B734EBB" w14:textId="77777777" w:rsidR="00E32FDC" w:rsidRDefault="00E32FDC" w:rsidP="00860911">
      <w:pPr>
        <w:pStyle w:val="LabStepNumberedLevel2"/>
        <w:numPr>
          <w:ilvl w:val="1"/>
          <w:numId w:val="2"/>
        </w:numPr>
      </w:pPr>
      <w:r>
        <w:t xml:space="preserve">Click to </w:t>
      </w:r>
      <w:r w:rsidRPr="00245051">
        <w:rPr>
          <w:b/>
        </w:rPr>
        <w:t>Add</w:t>
      </w:r>
      <w:r>
        <w:t xml:space="preserve"> button.</w:t>
      </w:r>
    </w:p>
    <w:p w14:paraId="51A02151" w14:textId="14FC2863" w:rsidR="00E32FDC" w:rsidRDefault="00281845" w:rsidP="00E32FDC">
      <w:pPr>
        <w:pStyle w:val="LabStepScreenshotLevel2"/>
      </w:pPr>
      <w:r>
        <w:drawing>
          <wp:inline distT="0" distB="0" distL="0" distR="0" wp14:anchorId="6ACF97D8" wp14:editId="52428A9F">
            <wp:extent cx="2229569" cy="1057580"/>
            <wp:effectExtent l="19050" t="19050" r="18415" b="2857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56553" cy="1070380"/>
                    </a:xfrm>
                    <a:prstGeom prst="rect">
                      <a:avLst/>
                    </a:prstGeom>
                    <a:noFill/>
                    <a:ln>
                      <a:solidFill>
                        <a:schemeClr val="tx1">
                          <a:lumMod val="50000"/>
                          <a:lumOff val="50000"/>
                        </a:schemeClr>
                      </a:solidFill>
                    </a:ln>
                  </pic:spPr>
                </pic:pic>
              </a:graphicData>
            </a:graphic>
          </wp:inline>
        </w:drawing>
      </w:r>
    </w:p>
    <w:p w14:paraId="072B01E9" w14:textId="77777777" w:rsidR="00E32FDC" w:rsidRDefault="00E32FDC" w:rsidP="00860911">
      <w:pPr>
        <w:pStyle w:val="LabStepNumberedLevel2"/>
        <w:numPr>
          <w:ilvl w:val="1"/>
          <w:numId w:val="2"/>
        </w:numPr>
      </w:pPr>
      <w:r>
        <w:t xml:space="preserve">Verify that </w:t>
      </w:r>
      <w:r>
        <w:rPr>
          <w:b/>
        </w:rPr>
        <w:t>App-Owns-Data App</w:t>
      </w:r>
      <w:r>
        <w:t xml:space="preserve"> </w:t>
      </w:r>
      <w:r w:rsidRPr="00FC12C0">
        <w:t>has</w:t>
      </w:r>
      <w:r>
        <w:t xml:space="preserve"> been added as a workspace member with </w:t>
      </w:r>
      <w:r w:rsidRPr="00245051">
        <w:rPr>
          <w:b/>
        </w:rPr>
        <w:t>Admin</w:t>
      </w:r>
      <w:r>
        <w:t xml:space="preserve"> permissions.</w:t>
      </w:r>
    </w:p>
    <w:p w14:paraId="17F50730" w14:textId="2D9B1804" w:rsidR="00E32FDC" w:rsidRDefault="00281845" w:rsidP="00E32FDC">
      <w:pPr>
        <w:pStyle w:val="LabStepScreenshotLevel2"/>
      </w:pPr>
      <w:r>
        <w:drawing>
          <wp:inline distT="0" distB="0" distL="0" distR="0" wp14:anchorId="5ECA3016" wp14:editId="38A20E61">
            <wp:extent cx="2166308" cy="679915"/>
            <wp:effectExtent l="19050" t="19050" r="24765" b="2540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0245" cy="696844"/>
                    </a:xfrm>
                    <a:prstGeom prst="rect">
                      <a:avLst/>
                    </a:prstGeom>
                    <a:noFill/>
                    <a:ln>
                      <a:solidFill>
                        <a:schemeClr val="tx1">
                          <a:lumMod val="50000"/>
                          <a:lumOff val="50000"/>
                        </a:schemeClr>
                      </a:solidFill>
                    </a:ln>
                  </pic:spPr>
                </pic:pic>
              </a:graphicData>
            </a:graphic>
          </wp:inline>
        </w:drawing>
      </w:r>
    </w:p>
    <w:p w14:paraId="2E21711D" w14:textId="77777777" w:rsidR="00E32FDC" w:rsidRDefault="00E32FDC" w:rsidP="00860911">
      <w:pPr>
        <w:pStyle w:val="LabStepNumbered"/>
        <w:numPr>
          <w:ilvl w:val="0"/>
          <w:numId w:val="2"/>
        </w:numPr>
      </w:pPr>
      <w:r>
        <w:t>Gather the configuration data you will need for your Power BI embedding application.</w:t>
      </w:r>
    </w:p>
    <w:p w14:paraId="09F548A5" w14:textId="77777777" w:rsidR="00E32FDC" w:rsidRDefault="00E32FDC" w:rsidP="00860911">
      <w:pPr>
        <w:pStyle w:val="LabStepNumbered"/>
        <w:numPr>
          <w:ilvl w:val="0"/>
          <w:numId w:val="3"/>
        </w:numPr>
      </w:pPr>
      <w:r>
        <w:t xml:space="preserve">Retrieve the GUID-based IDs for the </w:t>
      </w:r>
      <w:r w:rsidRPr="008C7595">
        <w:rPr>
          <w:b/>
        </w:rPr>
        <w:t>Wingtip Sales</w:t>
      </w:r>
      <w:r>
        <w:t xml:space="preserve"> app workspace and the embeddable resources inside.</w:t>
      </w:r>
    </w:p>
    <w:p w14:paraId="21F09725" w14:textId="77777777" w:rsidR="00E32FDC" w:rsidRDefault="00E32FDC" w:rsidP="00860911">
      <w:pPr>
        <w:pStyle w:val="LabStepNumberedLevel2"/>
        <w:numPr>
          <w:ilvl w:val="1"/>
          <w:numId w:val="3"/>
        </w:numPr>
      </w:pPr>
      <w:r>
        <w:t xml:space="preserve">Navigate to the </w:t>
      </w:r>
      <w:r w:rsidRPr="002F57F1">
        <w:rPr>
          <w:b/>
        </w:rPr>
        <w:t>Wingtip Sales</w:t>
      </w:r>
      <w:r>
        <w:t xml:space="preserve"> app workspace in the Power BI portal.</w:t>
      </w:r>
    </w:p>
    <w:p w14:paraId="25E31892" w14:textId="77777777" w:rsidR="00E32FDC" w:rsidRDefault="00E32FDC" w:rsidP="00860911">
      <w:pPr>
        <w:pStyle w:val="LabStepNumberedLevel2"/>
        <w:numPr>
          <w:ilvl w:val="1"/>
          <w:numId w:val="2"/>
        </w:numPr>
      </w:pPr>
      <w:r>
        <w:t xml:space="preserve">Locate and copy the app workspace ID from the URL by copying the GUID that comes after </w:t>
      </w:r>
      <w:r w:rsidRPr="00BB6441">
        <w:rPr>
          <w:b/>
        </w:rPr>
        <w:t>/groups/</w:t>
      </w:r>
      <w:r>
        <w:t>.</w:t>
      </w:r>
    </w:p>
    <w:p w14:paraId="14326060" w14:textId="6C4B084C" w:rsidR="00E32FDC" w:rsidRDefault="008C51A0" w:rsidP="00E32FDC">
      <w:pPr>
        <w:pStyle w:val="LabStepScreenshotLevel2"/>
      </w:pPr>
      <w:r>
        <w:drawing>
          <wp:inline distT="0" distB="0" distL="0" distR="0" wp14:anchorId="49B4635A" wp14:editId="09D10868">
            <wp:extent cx="3870336" cy="602052"/>
            <wp:effectExtent l="19050" t="19050" r="15875" b="2667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3621" cy="607230"/>
                    </a:xfrm>
                    <a:prstGeom prst="rect">
                      <a:avLst/>
                    </a:prstGeom>
                    <a:noFill/>
                    <a:ln>
                      <a:solidFill>
                        <a:schemeClr val="tx1">
                          <a:lumMod val="50000"/>
                          <a:lumOff val="50000"/>
                        </a:schemeClr>
                      </a:solidFill>
                    </a:ln>
                  </pic:spPr>
                </pic:pic>
              </a:graphicData>
            </a:graphic>
          </wp:inline>
        </w:drawing>
      </w:r>
    </w:p>
    <w:p w14:paraId="6BA7F35A" w14:textId="77777777" w:rsidR="00E32FDC" w:rsidRDefault="00E32FDC" w:rsidP="00860911">
      <w:pPr>
        <w:pStyle w:val="LabStepNumberedLevel2"/>
        <w:numPr>
          <w:ilvl w:val="1"/>
          <w:numId w:val="2"/>
        </w:numPr>
      </w:pPr>
      <w:r>
        <w:t xml:space="preserve">Copy the app workspace ID </w:t>
      </w:r>
      <w:bookmarkStart w:id="1" w:name="_Hlk8770972"/>
      <w:r>
        <w:t xml:space="preserve">into the text file </w:t>
      </w:r>
      <w:r w:rsidRPr="003F5488">
        <w:t>Notepad</w:t>
      </w:r>
      <w:r>
        <w:t>.</w:t>
      </w:r>
      <w:bookmarkEnd w:id="1"/>
    </w:p>
    <w:p w14:paraId="252FB18B" w14:textId="77777777" w:rsidR="00E32FDC" w:rsidRDefault="00E32FDC" w:rsidP="00860911">
      <w:pPr>
        <w:pStyle w:val="LabStepNumberedLevel2"/>
        <w:numPr>
          <w:ilvl w:val="1"/>
          <w:numId w:val="2"/>
        </w:numPr>
      </w:pPr>
      <w:r>
        <w:t xml:space="preserve">Navigate to the </w:t>
      </w:r>
      <w:r w:rsidRPr="00BB6441">
        <w:rPr>
          <w:b/>
        </w:rPr>
        <w:t>Wingtip Sales Analysis</w:t>
      </w:r>
      <w:r>
        <w:t xml:space="preserve"> dataset inside the </w:t>
      </w:r>
      <w:r>
        <w:rPr>
          <w:b/>
        </w:rPr>
        <w:t xml:space="preserve">Wingtip Sales </w:t>
      </w:r>
      <w:r>
        <w:t>app workspace to create a new report.</w:t>
      </w:r>
    </w:p>
    <w:p w14:paraId="31BAE010" w14:textId="77777777" w:rsidR="00E32FDC" w:rsidRDefault="00E32FDC" w:rsidP="00860911">
      <w:pPr>
        <w:pStyle w:val="LabStepNumberedLevel2"/>
        <w:numPr>
          <w:ilvl w:val="1"/>
          <w:numId w:val="2"/>
        </w:numPr>
      </w:pPr>
      <w:r>
        <w:t xml:space="preserve">Locate and copy the dataset ID from the URL by copying the GUID that comes after </w:t>
      </w:r>
      <w:r w:rsidRPr="00BB6441">
        <w:rPr>
          <w:b/>
        </w:rPr>
        <w:t>/</w:t>
      </w:r>
      <w:r>
        <w:rPr>
          <w:b/>
        </w:rPr>
        <w:t>datasets</w:t>
      </w:r>
      <w:r w:rsidRPr="00BB6441">
        <w:rPr>
          <w:b/>
        </w:rPr>
        <w:t>/</w:t>
      </w:r>
      <w:r>
        <w:t>.</w:t>
      </w:r>
    </w:p>
    <w:p w14:paraId="693292FD" w14:textId="5F1EEC95" w:rsidR="00E32FDC" w:rsidRDefault="008C51A0" w:rsidP="00E32FDC">
      <w:pPr>
        <w:pStyle w:val="LabStepScreenshotLevel2"/>
      </w:pPr>
      <w:r>
        <w:lastRenderedPageBreak/>
        <w:drawing>
          <wp:inline distT="0" distB="0" distL="0" distR="0" wp14:anchorId="59A6E48A" wp14:editId="76275583">
            <wp:extent cx="5087788" cy="614587"/>
            <wp:effectExtent l="19050" t="19050" r="17780" b="1460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1685" cy="630761"/>
                    </a:xfrm>
                    <a:prstGeom prst="rect">
                      <a:avLst/>
                    </a:prstGeom>
                    <a:noFill/>
                    <a:ln>
                      <a:solidFill>
                        <a:schemeClr val="tx1">
                          <a:lumMod val="50000"/>
                          <a:lumOff val="50000"/>
                        </a:schemeClr>
                      </a:solidFill>
                    </a:ln>
                  </pic:spPr>
                </pic:pic>
              </a:graphicData>
            </a:graphic>
          </wp:inline>
        </w:drawing>
      </w:r>
    </w:p>
    <w:p w14:paraId="543DD132" w14:textId="77777777" w:rsidR="00E32FDC" w:rsidRDefault="00E32FDC" w:rsidP="00860911">
      <w:pPr>
        <w:pStyle w:val="LabStepNumberedLevel2"/>
        <w:numPr>
          <w:ilvl w:val="1"/>
          <w:numId w:val="2"/>
        </w:numPr>
      </w:pPr>
      <w:r>
        <w:t xml:space="preserve">Copy the dataset ID into the text file </w:t>
      </w:r>
      <w:r w:rsidRPr="003F5488">
        <w:t>Notepad</w:t>
      </w:r>
      <w:r>
        <w:t>.</w:t>
      </w:r>
    </w:p>
    <w:p w14:paraId="628F4A79" w14:textId="77777777" w:rsidR="00E32FDC" w:rsidRDefault="00E32FDC" w:rsidP="00860911">
      <w:pPr>
        <w:pStyle w:val="LabStepNumberedLevel2"/>
        <w:numPr>
          <w:ilvl w:val="1"/>
          <w:numId w:val="2"/>
        </w:numPr>
      </w:pPr>
      <w:r>
        <w:t xml:space="preserve">Navigate back to the </w:t>
      </w:r>
      <w:r w:rsidRPr="00BB6441">
        <w:rPr>
          <w:b/>
        </w:rPr>
        <w:t>Wingtip Sales Analysis</w:t>
      </w:r>
      <w:r>
        <w:t xml:space="preserve"> report inside the </w:t>
      </w:r>
      <w:r>
        <w:rPr>
          <w:b/>
        </w:rPr>
        <w:t>Wingtip Sales</w:t>
      </w:r>
      <w:r>
        <w:t xml:space="preserve"> app workspace.</w:t>
      </w:r>
    </w:p>
    <w:p w14:paraId="2E28DF99" w14:textId="77777777" w:rsidR="00E32FDC" w:rsidRDefault="00E32FDC" w:rsidP="00860911">
      <w:pPr>
        <w:pStyle w:val="LabStepNumberedLevel2"/>
        <w:numPr>
          <w:ilvl w:val="1"/>
          <w:numId w:val="2"/>
        </w:numPr>
      </w:pPr>
      <w:r>
        <w:t xml:space="preserve">Locate and copy the report ID from the URL by copying the GUID that comes after </w:t>
      </w:r>
      <w:r w:rsidRPr="00BB6441">
        <w:rPr>
          <w:b/>
        </w:rPr>
        <w:t>/</w:t>
      </w:r>
      <w:r>
        <w:rPr>
          <w:b/>
        </w:rPr>
        <w:t>reports</w:t>
      </w:r>
      <w:r w:rsidRPr="00BB6441">
        <w:rPr>
          <w:b/>
        </w:rPr>
        <w:t>/</w:t>
      </w:r>
      <w:r>
        <w:t>.</w:t>
      </w:r>
    </w:p>
    <w:p w14:paraId="7116A9AD" w14:textId="31737D1B" w:rsidR="00E32FDC" w:rsidRDefault="00800758" w:rsidP="00E32FDC">
      <w:pPr>
        <w:pStyle w:val="LabStepScreenshotLevel2"/>
      </w:pPr>
      <w:r>
        <w:drawing>
          <wp:inline distT="0" distB="0" distL="0" distR="0" wp14:anchorId="7A0F2321" wp14:editId="70847A2F">
            <wp:extent cx="5193102" cy="544566"/>
            <wp:effectExtent l="19050" t="19050" r="7620" b="2730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2392" cy="552881"/>
                    </a:xfrm>
                    <a:prstGeom prst="rect">
                      <a:avLst/>
                    </a:prstGeom>
                    <a:noFill/>
                    <a:ln>
                      <a:solidFill>
                        <a:schemeClr val="tx1">
                          <a:lumMod val="50000"/>
                          <a:lumOff val="50000"/>
                        </a:schemeClr>
                      </a:solidFill>
                    </a:ln>
                  </pic:spPr>
                </pic:pic>
              </a:graphicData>
            </a:graphic>
          </wp:inline>
        </w:drawing>
      </w:r>
    </w:p>
    <w:p w14:paraId="0D783B6D" w14:textId="77777777" w:rsidR="00E32FDC" w:rsidRDefault="00E32FDC" w:rsidP="00860911">
      <w:pPr>
        <w:pStyle w:val="LabStepNumberedLevel2"/>
        <w:numPr>
          <w:ilvl w:val="1"/>
          <w:numId w:val="2"/>
        </w:numPr>
      </w:pPr>
      <w:r>
        <w:t xml:space="preserve">Copy the report ID into the text file </w:t>
      </w:r>
      <w:r w:rsidRPr="003F5488">
        <w:t>Notepad</w:t>
      </w:r>
      <w:r>
        <w:t>.</w:t>
      </w:r>
    </w:p>
    <w:p w14:paraId="588C7586" w14:textId="77777777" w:rsidR="00E32FDC" w:rsidRDefault="00E32FDC" w:rsidP="00860911">
      <w:pPr>
        <w:pStyle w:val="LabStepNumberedLevel2"/>
        <w:numPr>
          <w:ilvl w:val="1"/>
          <w:numId w:val="2"/>
        </w:numPr>
      </w:pPr>
      <w:r>
        <w:t xml:space="preserve">Navigate to the </w:t>
      </w:r>
      <w:r w:rsidRPr="00BB6441">
        <w:rPr>
          <w:b/>
        </w:rPr>
        <w:t>Wingtip Sales Analysis</w:t>
      </w:r>
      <w:r>
        <w:t xml:space="preserve"> dashboard.</w:t>
      </w:r>
    </w:p>
    <w:p w14:paraId="1F8586F9" w14:textId="77777777" w:rsidR="00E32FDC" w:rsidRDefault="00E32FDC" w:rsidP="00860911">
      <w:pPr>
        <w:pStyle w:val="LabStepNumberedLevel2"/>
        <w:numPr>
          <w:ilvl w:val="1"/>
          <w:numId w:val="2"/>
        </w:numPr>
      </w:pPr>
      <w:r>
        <w:t xml:space="preserve">Locate and copy the dashboard ID from the URL by copying the GUID that comes after </w:t>
      </w:r>
      <w:r w:rsidRPr="00BB6441">
        <w:rPr>
          <w:b/>
        </w:rPr>
        <w:t>/</w:t>
      </w:r>
      <w:r>
        <w:rPr>
          <w:b/>
        </w:rPr>
        <w:t>dashboards</w:t>
      </w:r>
      <w:r w:rsidRPr="00BB6441">
        <w:rPr>
          <w:b/>
        </w:rPr>
        <w:t>/</w:t>
      </w:r>
      <w:r>
        <w:t>.</w:t>
      </w:r>
    </w:p>
    <w:p w14:paraId="6097CA82" w14:textId="2DD72DA1" w:rsidR="00E32FDC" w:rsidRDefault="00800758" w:rsidP="00E32FDC">
      <w:pPr>
        <w:pStyle w:val="LabStepScreenshotLevel2"/>
      </w:pPr>
      <w:r>
        <w:drawing>
          <wp:inline distT="0" distB="0" distL="0" distR="0" wp14:anchorId="381D218C" wp14:editId="2ED54C53">
            <wp:extent cx="5388634" cy="614988"/>
            <wp:effectExtent l="19050" t="19050" r="21590" b="1397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5849" cy="627224"/>
                    </a:xfrm>
                    <a:prstGeom prst="rect">
                      <a:avLst/>
                    </a:prstGeom>
                    <a:noFill/>
                    <a:ln>
                      <a:solidFill>
                        <a:schemeClr val="tx1">
                          <a:lumMod val="50000"/>
                          <a:lumOff val="50000"/>
                        </a:schemeClr>
                      </a:solidFill>
                    </a:ln>
                  </pic:spPr>
                </pic:pic>
              </a:graphicData>
            </a:graphic>
          </wp:inline>
        </w:drawing>
      </w:r>
    </w:p>
    <w:p w14:paraId="3A40C514" w14:textId="77777777" w:rsidR="00E32FDC" w:rsidRDefault="00E32FDC" w:rsidP="00860911">
      <w:pPr>
        <w:pStyle w:val="LabStepNumberedLevel2"/>
        <w:numPr>
          <w:ilvl w:val="1"/>
          <w:numId w:val="2"/>
        </w:numPr>
      </w:pPr>
      <w:r>
        <w:t xml:space="preserve">Copy the dashboard ID into the text file </w:t>
      </w:r>
      <w:r w:rsidRPr="003F5488">
        <w:t>Notepad</w:t>
      </w:r>
      <w:r>
        <w:t>.</w:t>
      </w:r>
    </w:p>
    <w:p w14:paraId="61D560A9" w14:textId="77777777" w:rsidR="00E32FDC" w:rsidRDefault="00E32FDC" w:rsidP="00860911">
      <w:pPr>
        <w:pStyle w:val="LabStepNumberedLevel2"/>
        <w:numPr>
          <w:ilvl w:val="1"/>
          <w:numId w:val="2"/>
        </w:numPr>
      </w:pPr>
      <w:r>
        <w:t xml:space="preserve">You should have now updated the text file </w:t>
      </w:r>
      <w:r w:rsidRPr="003F5488">
        <w:t>Notepad</w:t>
      </w:r>
      <w:r>
        <w:t xml:space="preserve"> with all the configuration data you need.</w:t>
      </w:r>
    </w:p>
    <w:p w14:paraId="51EA2FC6" w14:textId="56E74A97" w:rsidR="00E32FDC" w:rsidRDefault="00800758" w:rsidP="00E32FDC">
      <w:pPr>
        <w:pStyle w:val="LabStepScreenshotLevel2"/>
      </w:pPr>
      <w:r>
        <w:drawing>
          <wp:inline distT="0" distB="0" distL="0" distR="0" wp14:anchorId="46091E78" wp14:editId="492DBD23">
            <wp:extent cx="4046867" cy="1536856"/>
            <wp:effectExtent l="19050" t="19050" r="10795" b="2540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4393" cy="1543512"/>
                    </a:xfrm>
                    <a:prstGeom prst="rect">
                      <a:avLst/>
                    </a:prstGeom>
                    <a:noFill/>
                    <a:ln>
                      <a:solidFill>
                        <a:schemeClr val="tx1">
                          <a:lumMod val="50000"/>
                          <a:lumOff val="50000"/>
                        </a:schemeClr>
                      </a:solidFill>
                    </a:ln>
                  </pic:spPr>
                </pic:pic>
              </a:graphicData>
            </a:graphic>
          </wp:inline>
        </w:drawing>
      </w:r>
    </w:p>
    <w:p w14:paraId="2037ACDA" w14:textId="77777777" w:rsidR="00E32FDC" w:rsidRDefault="00E32FDC" w:rsidP="00860911">
      <w:pPr>
        <w:pStyle w:val="LabStepNumberedLevel2"/>
        <w:numPr>
          <w:ilvl w:val="1"/>
          <w:numId w:val="2"/>
        </w:numPr>
      </w:pPr>
      <w:r>
        <w:t xml:space="preserve">Save your changes to </w:t>
      </w:r>
      <w:r>
        <w:rPr>
          <w:b/>
        </w:rPr>
        <w:t>AppOwnsDataApp</w:t>
      </w:r>
      <w:r w:rsidRPr="0096451D">
        <w:rPr>
          <w:b/>
        </w:rPr>
        <w:t>.txt</w:t>
      </w:r>
      <w:r>
        <w:t>.</w:t>
      </w:r>
    </w:p>
    <w:p w14:paraId="12EEEC95" w14:textId="77777777" w:rsidR="00E32FDC" w:rsidRDefault="00E32FDC" w:rsidP="00860911">
      <w:pPr>
        <w:pStyle w:val="LabStepNumberedLevel2"/>
        <w:numPr>
          <w:ilvl w:val="1"/>
          <w:numId w:val="2"/>
        </w:numPr>
      </w:pPr>
      <w:r>
        <w:t xml:space="preserve">Leave </w:t>
      </w:r>
      <w:r>
        <w:rPr>
          <w:b/>
        </w:rPr>
        <w:t>AppOwnsDataApp</w:t>
      </w:r>
      <w:r w:rsidRPr="0096451D">
        <w:rPr>
          <w:b/>
        </w:rPr>
        <w:t>.txt</w:t>
      </w:r>
      <w:r>
        <w:t xml:space="preserve"> open as you will need it when developing a new application in the next exercise.</w:t>
      </w:r>
    </w:p>
    <w:p w14:paraId="2FFF3340" w14:textId="3D581365" w:rsidR="00CC2612" w:rsidRPr="00AB0146" w:rsidRDefault="00CC2612" w:rsidP="00CC2612">
      <w:pPr>
        <w:pStyle w:val="Heading2"/>
      </w:pPr>
      <w:r>
        <w:t xml:space="preserve">Exercise </w:t>
      </w:r>
      <w:r w:rsidR="00E47373">
        <w:t>2</w:t>
      </w:r>
      <w:r>
        <w:t xml:space="preserve">: Create a new </w:t>
      </w:r>
      <w:r w:rsidR="00A8591E">
        <w:t xml:space="preserve">.NET Core Web Application in </w:t>
      </w:r>
      <w:r>
        <w:t>Visual Studio 2019</w:t>
      </w:r>
    </w:p>
    <w:p w14:paraId="6C5DED4C" w14:textId="01DE6832" w:rsidR="00CC2612" w:rsidRDefault="00CC2612" w:rsidP="00CC2612">
      <w:pPr>
        <w:pStyle w:val="LabExerciseLeadIn"/>
      </w:pPr>
      <w:r>
        <w:t>In this exercise you will create a new Web Application project using Visual Studio 2019 and the ASP.NET MVC framework.</w:t>
      </w:r>
    </w:p>
    <w:p w14:paraId="6A656EA6" w14:textId="334E3892" w:rsidR="00CC2612" w:rsidRDefault="00CC2612" w:rsidP="00860911">
      <w:pPr>
        <w:pStyle w:val="LabStepNumbered"/>
        <w:numPr>
          <w:ilvl w:val="0"/>
          <w:numId w:val="16"/>
        </w:numPr>
      </w:pPr>
      <w:r>
        <w:t xml:space="preserve">Launch </w:t>
      </w:r>
      <w:r>
        <w:rPr>
          <w:b/>
        </w:rPr>
        <w:t>Visual Studio 2019</w:t>
      </w:r>
      <w:r>
        <w:t>.</w:t>
      </w:r>
    </w:p>
    <w:p w14:paraId="5052C1D3" w14:textId="6F43C6BC" w:rsidR="00CC2612" w:rsidRDefault="00CC2612" w:rsidP="00860911">
      <w:pPr>
        <w:pStyle w:val="LabStepNumbered"/>
        <w:numPr>
          <w:ilvl w:val="0"/>
          <w:numId w:val="2"/>
        </w:numPr>
      </w:pPr>
      <w:r>
        <w:t>Create a new ASP.NET MVC project in Visual Studio 2019.</w:t>
      </w:r>
    </w:p>
    <w:p w14:paraId="11E2AE98" w14:textId="77777777" w:rsidR="00CC2612" w:rsidRDefault="00CC2612" w:rsidP="00860911">
      <w:pPr>
        <w:pStyle w:val="LabStepNumberedLevel2"/>
        <w:numPr>
          <w:ilvl w:val="1"/>
          <w:numId w:val="2"/>
        </w:numPr>
      </w:pPr>
      <w:r>
        <w:t xml:space="preserve">In Visual Studio select </w:t>
      </w:r>
      <w:r w:rsidRPr="000C3A99">
        <w:rPr>
          <w:b/>
        </w:rPr>
        <w:t xml:space="preserve">File </w:t>
      </w:r>
      <w:r>
        <w:rPr>
          <w:b/>
        </w:rPr>
        <w:t>&gt; New</w:t>
      </w:r>
      <w:r w:rsidRPr="000C3A99">
        <w:rPr>
          <w:b/>
        </w:rPr>
        <w:t xml:space="preserve"> </w:t>
      </w:r>
      <w:r>
        <w:rPr>
          <w:b/>
        </w:rPr>
        <w:t xml:space="preserve">&gt; </w:t>
      </w:r>
      <w:r w:rsidRPr="000C3A99">
        <w:rPr>
          <w:b/>
        </w:rPr>
        <w:t>Project</w:t>
      </w:r>
      <w:r>
        <w:t>.</w:t>
      </w:r>
    </w:p>
    <w:p w14:paraId="4050C91F" w14:textId="77777777" w:rsidR="00CC2612" w:rsidRDefault="00CC2612" w:rsidP="00860911">
      <w:pPr>
        <w:pStyle w:val="LabStepNumberedLevel2"/>
        <w:numPr>
          <w:ilvl w:val="1"/>
          <w:numId w:val="2"/>
        </w:numPr>
      </w:pPr>
      <w:r>
        <w:t xml:space="preserve">In the </w:t>
      </w:r>
      <w:r>
        <w:rPr>
          <w:b/>
        </w:rPr>
        <w:t>New</w:t>
      </w:r>
      <w:r w:rsidRPr="004008BD">
        <w:rPr>
          <w:b/>
        </w:rPr>
        <w:t xml:space="preserve"> Project</w:t>
      </w:r>
      <w:r>
        <w:t xml:space="preserve"> dialog:</w:t>
      </w:r>
    </w:p>
    <w:p w14:paraId="7640842C" w14:textId="77777777" w:rsidR="00CC2612" w:rsidRDefault="00CC2612" w:rsidP="00860911">
      <w:pPr>
        <w:pStyle w:val="LabStepNumberedLevel3"/>
        <w:numPr>
          <w:ilvl w:val="2"/>
          <w:numId w:val="2"/>
        </w:numPr>
        <w:ind w:left="1008" w:hanging="288"/>
      </w:pPr>
      <w:r>
        <w:t xml:space="preserve">Select </w:t>
      </w:r>
      <w:r>
        <w:rPr>
          <w:b/>
        </w:rPr>
        <w:t>Installed &gt; T</w:t>
      </w:r>
      <w:r w:rsidRPr="00F81206">
        <w:rPr>
          <w:b/>
        </w:rPr>
        <w:t xml:space="preserve">emplates </w:t>
      </w:r>
      <w:r>
        <w:rPr>
          <w:b/>
        </w:rPr>
        <w:t xml:space="preserve">&gt; </w:t>
      </w:r>
      <w:r w:rsidRPr="00F81206">
        <w:rPr>
          <w:b/>
        </w:rPr>
        <w:t xml:space="preserve">Visual C# </w:t>
      </w:r>
      <w:r>
        <w:rPr>
          <w:b/>
        </w:rPr>
        <w:t>&gt; Web</w:t>
      </w:r>
      <w:r>
        <w:t>.</w:t>
      </w:r>
    </w:p>
    <w:p w14:paraId="241B8AFD" w14:textId="77777777" w:rsidR="00CC2612" w:rsidRDefault="00CC2612" w:rsidP="00860911">
      <w:pPr>
        <w:pStyle w:val="LabStepNumberedLevel3"/>
        <w:numPr>
          <w:ilvl w:val="2"/>
          <w:numId w:val="2"/>
        </w:numPr>
        <w:ind w:left="1008" w:hanging="288"/>
      </w:pPr>
      <w:r>
        <w:t xml:space="preserve">Select the </w:t>
      </w:r>
      <w:r w:rsidRPr="00D81B55">
        <w:rPr>
          <w:b/>
        </w:rPr>
        <w:t>ASP.NET Web Application</w:t>
      </w:r>
      <w:r>
        <w:t xml:space="preserve"> project template.</w:t>
      </w:r>
    </w:p>
    <w:p w14:paraId="4FAFE141" w14:textId="77777777" w:rsidR="00CC2612" w:rsidRDefault="00CC2612" w:rsidP="00860911">
      <w:pPr>
        <w:pStyle w:val="LabStepNumberedLevel3"/>
        <w:numPr>
          <w:ilvl w:val="2"/>
          <w:numId w:val="2"/>
        </w:numPr>
        <w:ind w:left="1008" w:hanging="288"/>
      </w:pPr>
      <w:r w:rsidRPr="00F81206">
        <w:t xml:space="preserve">Name the </w:t>
      </w:r>
      <w:r>
        <w:t xml:space="preserve">new project </w:t>
      </w:r>
      <w:proofErr w:type="spellStart"/>
      <w:r>
        <w:rPr>
          <w:b/>
        </w:rPr>
        <w:t>AppOwnsDataApp</w:t>
      </w:r>
      <w:proofErr w:type="spellEnd"/>
      <w:r>
        <w:t>.</w:t>
      </w:r>
    </w:p>
    <w:p w14:paraId="2961502F" w14:textId="77777777" w:rsidR="00CC2612" w:rsidRDefault="00CC2612" w:rsidP="00860911">
      <w:pPr>
        <w:pStyle w:val="LabStepNumberedLevel3"/>
        <w:numPr>
          <w:ilvl w:val="2"/>
          <w:numId w:val="2"/>
        </w:numPr>
      </w:pPr>
      <w:r>
        <w:t>Add the new project into the folder at</w:t>
      </w:r>
      <w:r>
        <w:rPr>
          <w:b/>
        </w:rPr>
        <w:t xml:space="preserve"> </w:t>
      </w:r>
      <w:r w:rsidRPr="00F90F8B">
        <w:rPr>
          <w:b/>
          <w:sz w:val="20"/>
          <w:szCs w:val="20"/>
        </w:rPr>
        <w:t>C:\Student\Modules\0</w:t>
      </w:r>
      <w:r>
        <w:rPr>
          <w:b/>
          <w:sz w:val="20"/>
          <w:szCs w:val="20"/>
        </w:rPr>
        <w:t>5</w:t>
      </w:r>
      <w:r w:rsidRPr="00F90F8B">
        <w:rPr>
          <w:b/>
          <w:sz w:val="20"/>
          <w:szCs w:val="20"/>
        </w:rPr>
        <w:t>_PowerBiEmbedding\Lab</w:t>
      </w:r>
      <w:r>
        <w:t>.</w:t>
      </w:r>
    </w:p>
    <w:p w14:paraId="154DDF30" w14:textId="77777777" w:rsidR="00CC2612" w:rsidRPr="002A7D61" w:rsidRDefault="00CC2612" w:rsidP="00860911">
      <w:pPr>
        <w:pStyle w:val="LabStepNumberedLevel3"/>
        <w:numPr>
          <w:ilvl w:val="2"/>
          <w:numId w:val="2"/>
        </w:numPr>
        <w:ind w:left="1008" w:hanging="288"/>
      </w:pPr>
      <w:r>
        <w:t xml:space="preserve">Click </w:t>
      </w:r>
      <w:r w:rsidRPr="002A7D61">
        <w:rPr>
          <w:b/>
        </w:rPr>
        <w:t>OK</w:t>
      </w:r>
      <w:r>
        <w:t xml:space="preserve"> to display the </w:t>
      </w:r>
      <w:r>
        <w:rPr>
          <w:b/>
        </w:rPr>
        <w:t>New ASP.Net Web Application</w:t>
      </w:r>
      <w:r>
        <w:t xml:space="preserve"> wizard.</w:t>
      </w:r>
    </w:p>
    <w:p w14:paraId="6777EC2F" w14:textId="62C2222F" w:rsidR="00CC2612" w:rsidRDefault="00CC2612" w:rsidP="00CC2612">
      <w:pPr>
        <w:pStyle w:val="LabStepScreenshotLevel2"/>
      </w:pPr>
    </w:p>
    <w:p w14:paraId="4CA64D99" w14:textId="0FDEADEA" w:rsidR="00A8591E" w:rsidRDefault="00A8591E" w:rsidP="00CC2612">
      <w:pPr>
        <w:pStyle w:val="LabStepScreenshotLevel2"/>
      </w:pPr>
    </w:p>
    <w:p w14:paraId="6CC2B60F" w14:textId="40E5F2A7" w:rsidR="00A8591E" w:rsidRDefault="00A8591E" w:rsidP="00CC2612">
      <w:pPr>
        <w:pStyle w:val="LabStepScreenshotLevel2"/>
      </w:pPr>
      <w:r>
        <w:drawing>
          <wp:inline distT="0" distB="0" distL="0" distR="0" wp14:anchorId="0AE94CB8" wp14:editId="17274DEF">
            <wp:extent cx="4381248" cy="2007870"/>
            <wp:effectExtent l="19050" t="19050" r="1968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92027" cy="2012810"/>
                    </a:xfrm>
                    <a:prstGeom prst="rect">
                      <a:avLst/>
                    </a:prstGeom>
                    <a:noFill/>
                    <a:ln>
                      <a:solidFill>
                        <a:schemeClr val="tx1">
                          <a:lumMod val="50000"/>
                          <a:lumOff val="50000"/>
                        </a:schemeClr>
                      </a:solidFill>
                    </a:ln>
                  </pic:spPr>
                </pic:pic>
              </a:graphicData>
            </a:graphic>
          </wp:inline>
        </w:drawing>
      </w:r>
    </w:p>
    <w:p w14:paraId="1EA26B86" w14:textId="7E322538" w:rsidR="00A8591E" w:rsidRDefault="00A8591E" w:rsidP="00CC2612">
      <w:pPr>
        <w:pStyle w:val="LabStepScreenshotLevel2"/>
      </w:pPr>
    </w:p>
    <w:p w14:paraId="764D0E34" w14:textId="76D95054" w:rsidR="00945FF7" w:rsidRDefault="00945FF7" w:rsidP="00CC2612">
      <w:pPr>
        <w:pStyle w:val="LabStepScreenshotLevel2"/>
      </w:pPr>
    </w:p>
    <w:p w14:paraId="2C3829A4" w14:textId="77777777" w:rsidR="001B585F" w:rsidRDefault="001B585F" w:rsidP="00CC2612">
      <w:pPr>
        <w:pStyle w:val="LabStepScreenshotLevel2"/>
      </w:pPr>
      <w:r>
        <w:drawing>
          <wp:inline distT="0" distB="0" distL="0" distR="0" wp14:anchorId="154DC9D0" wp14:editId="73DD9844">
            <wp:extent cx="4930140" cy="2467812"/>
            <wp:effectExtent l="19050" t="19050" r="2286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0041" cy="2477774"/>
                    </a:xfrm>
                    <a:prstGeom prst="rect">
                      <a:avLst/>
                    </a:prstGeom>
                    <a:noFill/>
                    <a:ln>
                      <a:solidFill>
                        <a:schemeClr val="tx1">
                          <a:lumMod val="50000"/>
                          <a:lumOff val="50000"/>
                        </a:schemeClr>
                      </a:solidFill>
                    </a:ln>
                  </pic:spPr>
                </pic:pic>
              </a:graphicData>
            </a:graphic>
          </wp:inline>
        </w:drawing>
      </w:r>
    </w:p>
    <w:p w14:paraId="09EBADC4" w14:textId="5630E118" w:rsidR="00945FF7" w:rsidRDefault="00945FF7" w:rsidP="00CC2612">
      <w:pPr>
        <w:pStyle w:val="LabStepScreenshotLevel2"/>
      </w:pPr>
      <w:r>
        <w:drawing>
          <wp:inline distT="0" distB="0" distL="0" distR="0" wp14:anchorId="50C3F172" wp14:editId="42B9FAF6">
            <wp:extent cx="5011420" cy="948690"/>
            <wp:effectExtent l="19050" t="19050" r="1778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47636"/>
                    <a:stretch/>
                  </pic:blipFill>
                  <pic:spPr bwMode="auto">
                    <a:xfrm>
                      <a:off x="0" y="0"/>
                      <a:ext cx="5031438" cy="952480"/>
                    </a:xfrm>
                    <a:prstGeom prst="rect">
                      <a:avLst/>
                    </a:prstGeom>
                    <a:noFill/>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9BC0BB" w14:textId="163115DD" w:rsidR="00945FF7" w:rsidRDefault="00945FF7" w:rsidP="00CC2612">
      <w:pPr>
        <w:pStyle w:val="LabStepScreenshotLevel2"/>
      </w:pPr>
    </w:p>
    <w:p w14:paraId="7420724F" w14:textId="67E11F9D" w:rsidR="00945FF7" w:rsidRDefault="00945FF7" w:rsidP="00CC2612">
      <w:pPr>
        <w:pStyle w:val="LabStepScreenshotLevel2"/>
      </w:pPr>
      <w:r>
        <w:drawing>
          <wp:inline distT="0" distB="0" distL="0" distR="0" wp14:anchorId="0D13AE5E" wp14:editId="2C51370F">
            <wp:extent cx="4879975" cy="1261110"/>
            <wp:effectExtent l="19050" t="19050" r="15875"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b="12890"/>
                    <a:stretch/>
                  </pic:blipFill>
                  <pic:spPr bwMode="auto">
                    <a:xfrm>
                      <a:off x="0" y="0"/>
                      <a:ext cx="4932285" cy="1274628"/>
                    </a:xfrm>
                    <a:prstGeom prst="rect">
                      <a:avLst/>
                    </a:prstGeom>
                    <a:noFill/>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DF23A2" w14:textId="342C6E7F" w:rsidR="00945FF7" w:rsidRDefault="00E60848" w:rsidP="00CC2612">
      <w:pPr>
        <w:pStyle w:val="LabStepScreenshotLevel2"/>
      </w:pPr>
      <w:r>
        <w:lastRenderedPageBreak/>
        <w:drawing>
          <wp:inline distT="0" distB="0" distL="0" distR="0" wp14:anchorId="76E95B1F" wp14:editId="2C9A08D2">
            <wp:extent cx="4244340" cy="2012731"/>
            <wp:effectExtent l="19050" t="19050" r="2286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9689" cy="2015268"/>
                    </a:xfrm>
                    <a:prstGeom prst="rect">
                      <a:avLst/>
                    </a:prstGeom>
                    <a:noFill/>
                    <a:ln>
                      <a:solidFill>
                        <a:schemeClr val="tx1">
                          <a:lumMod val="50000"/>
                          <a:lumOff val="50000"/>
                        </a:schemeClr>
                      </a:solidFill>
                    </a:ln>
                  </pic:spPr>
                </pic:pic>
              </a:graphicData>
            </a:graphic>
          </wp:inline>
        </w:drawing>
      </w:r>
    </w:p>
    <w:p w14:paraId="3DF83A17" w14:textId="70ECB7FA" w:rsidR="00945FF7" w:rsidRDefault="00E91CFC" w:rsidP="00CC2612">
      <w:pPr>
        <w:pStyle w:val="LabStepScreenshotLevel2"/>
      </w:pPr>
      <w:r>
        <w:drawing>
          <wp:inline distT="0" distB="0" distL="0" distR="0" wp14:anchorId="56481BE8" wp14:editId="306BA4B2">
            <wp:extent cx="2255520" cy="2243833"/>
            <wp:effectExtent l="19050" t="19050" r="1143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3640" cy="2261859"/>
                    </a:xfrm>
                    <a:prstGeom prst="rect">
                      <a:avLst/>
                    </a:prstGeom>
                    <a:ln>
                      <a:solidFill>
                        <a:schemeClr val="tx1">
                          <a:lumMod val="50000"/>
                          <a:lumOff val="50000"/>
                        </a:schemeClr>
                      </a:solidFill>
                    </a:ln>
                  </pic:spPr>
                </pic:pic>
              </a:graphicData>
            </a:graphic>
          </wp:inline>
        </w:drawing>
      </w:r>
    </w:p>
    <w:p w14:paraId="445AD553" w14:textId="77777777" w:rsidR="00E91CFC" w:rsidRDefault="00E91CFC" w:rsidP="00CC2612">
      <w:pPr>
        <w:pStyle w:val="LabStepScreenshotLevel2"/>
      </w:pPr>
    </w:p>
    <w:p w14:paraId="4A4F8DE2" w14:textId="3415C95C" w:rsidR="00945FF7" w:rsidRDefault="00E91CFC" w:rsidP="00CC2612">
      <w:pPr>
        <w:pStyle w:val="LabStepScreenshotLevel2"/>
      </w:pPr>
      <w:r>
        <w:drawing>
          <wp:inline distT="0" distB="0" distL="0" distR="0" wp14:anchorId="77C791DF" wp14:editId="0D3417DA">
            <wp:extent cx="1756410" cy="1311292"/>
            <wp:effectExtent l="19050" t="19050" r="1524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a:extLst>
                        <a:ext uri="{28A0092B-C50C-407E-A947-70E740481C1C}">
                          <a14:useLocalDpi xmlns:a14="http://schemas.microsoft.com/office/drawing/2010/main" val="0"/>
                        </a:ext>
                      </a:extLst>
                    </a:blip>
                    <a:srcRect l="7143" t="28426" r="18367" b="16244"/>
                    <a:stretch/>
                  </pic:blipFill>
                  <pic:spPr bwMode="auto">
                    <a:xfrm>
                      <a:off x="0" y="0"/>
                      <a:ext cx="1761350" cy="131498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2189142" w14:textId="77777777" w:rsidR="00945FF7" w:rsidRDefault="00945FF7" w:rsidP="00CC2612">
      <w:pPr>
        <w:pStyle w:val="LabStepScreenshotLevel2"/>
      </w:pPr>
    </w:p>
    <w:p w14:paraId="07AF56BB" w14:textId="77777777" w:rsidR="00E91CFC" w:rsidRDefault="00E91CFC" w:rsidP="00E91CFC">
      <w:pPr>
        <w:pStyle w:val="LabStepCodeBlock"/>
      </w:pPr>
      <w:r>
        <w:t>{</w:t>
      </w:r>
    </w:p>
    <w:p w14:paraId="6C9EE6EC" w14:textId="77777777" w:rsidR="00E91CFC" w:rsidRDefault="00E91CFC" w:rsidP="00E91CFC">
      <w:pPr>
        <w:pStyle w:val="LabStepCodeBlock"/>
      </w:pPr>
      <w:r>
        <w:t xml:space="preserve">  "AzureAd": {</w:t>
      </w:r>
    </w:p>
    <w:p w14:paraId="270DE545" w14:textId="77777777" w:rsidR="00E91CFC" w:rsidRDefault="00E91CFC" w:rsidP="00E91CFC">
      <w:pPr>
        <w:pStyle w:val="LabStepCodeBlock"/>
      </w:pPr>
      <w:r>
        <w:t xml:space="preserve">    "Instance": "https://login.microsoftonline.com/",</w:t>
      </w:r>
    </w:p>
    <w:p w14:paraId="5B215385" w14:textId="77777777" w:rsidR="00E91CFC" w:rsidRDefault="00E91CFC" w:rsidP="00E91CFC">
      <w:pPr>
        <w:pStyle w:val="LabStepCodeBlock"/>
      </w:pPr>
      <w:r>
        <w:t xml:space="preserve">    "Domain": "MSTDEV2020.onmicrosoft.com",</w:t>
      </w:r>
    </w:p>
    <w:p w14:paraId="288DEBC9" w14:textId="77777777" w:rsidR="00E91CFC" w:rsidRDefault="00E91CFC" w:rsidP="00E91CFC">
      <w:pPr>
        <w:pStyle w:val="LabStepCodeBlock"/>
      </w:pPr>
      <w:r>
        <w:t xml:space="preserve">    "TenantId": "a89a5a60-0169-470a-8032-de9e5e18cdf0",</w:t>
      </w:r>
    </w:p>
    <w:p w14:paraId="679B4905" w14:textId="77777777" w:rsidR="00E91CFC" w:rsidRDefault="00E91CFC" w:rsidP="00E91CFC">
      <w:pPr>
        <w:pStyle w:val="LabStepCodeBlock"/>
      </w:pPr>
      <w:r>
        <w:t xml:space="preserve">    "ClientId": "854409c8-b6ed-432d-bd79-68f6848a417b",</w:t>
      </w:r>
    </w:p>
    <w:p w14:paraId="4B4D3E33" w14:textId="77777777" w:rsidR="00E91CFC" w:rsidRDefault="00E91CFC" w:rsidP="00E91CFC">
      <w:pPr>
        <w:pStyle w:val="LabStepCodeBlock"/>
      </w:pPr>
      <w:r>
        <w:t xml:space="preserve">    "CallbackPath": "/signin-oidc"</w:t>
      </w:r>
    </w:p>
    <w:p w14:paraId="6D580E41" w14:textId="77777777" w:rsidR="00E91CFC" w:rsidRDefault="00E91CFC" w:rsidP="00E91CFC">
      <w:pPr>
        <w:pStyle w:val="LabStepCodeBlock"/>
      </w:pPr>
      <w:r>
        <w:t xml:space="preserve">  },</w:t>
      </w:r>
    </w:p>
    <w:p w14:paraId="6627CABF" w14:textId="77777777" w:rsidR="00E91CFC" w:rsidRDefault="00E91CFC" w:rsidP="00E91CFC">
      <w:pPr>
        <w:pStyle w:val="LabStepCodeBlock"/>
      </w:pPr>
      <w:r>
        <w:t xml:space="preserve">  "Logging": {</w:t>
      </w:r>
    </w:p>
    <w:p w14:paraId="1F99FA66" w14:textId="77777777" w:rsidR="00E91CFC" w:rsidRDefault="00E91CFC" w:rsidP="00E91CFC">
      <w:pPr>
        <w:pStyle w:val="LabStepCodeBlock"/>
      </w:pPr>
      <w:r>
        <w:t xml:space="preserve">    "LogLevel": {</w:t>
      </w:r>
    </w:p>
    <w:p w14:paraId="7127DBF1" w14:textId="77777777" w:rsidR="00E91CFC" w:rsidRDefault="00E91CFC" w:rsidP="00E91CFC">
      <w:pPr>
        <w:pStyle w:val="LabStepCodeBlock"/>
      </w:pPr>
      <w:r>
        <w:t xml:space="preserve">      "Default": "Information",</w:t>
      </w:r>
    </w:p>
    <w:p w14:paraId="212D91EE" w14:textId="77777777" w:rsidR="00E91CFC" w:rsidRDefault="00E91CFC" w:rsidP="00E91CFC">
      <w:pPr>
        <w:pStyle w:val="LabStepCodeBlock"/>
      </w:pPr>
      <w:r>
        <w:t xml:space="preserve">      "Microsoft": "Warning",</w:t>
      </w:r>
    </w:p>
    <w:p w14:paraId="6C442828" w14:textId="77777777" w:rsidR="00E91CFC" w:rsidRDefault="00E91CFC" w:rsidP="00E91CFC">
      <w:pPr>
        <w:pStyle w:val="LabStepCodeBlock"/>
      </w:pPr>
      <w:r>
        <w:t xml:space="preserve">      "Microsoft.Hosting.Lifetime": "Information"</w:t>
      </w:r>
    </w:p>
    <w:p w14:paraId="0DC5786D" w14:textId="77777777" w:rsidR="00E91CFC" w:rsidRDefault="00E91CFC" w:rsidP="00E91CFC">
      <w:pPr>
        <w:pStyle w:val="LabStepCodeBlock"/>
      </w:pPr>
      <w:r>
        <w:t xml:space="preserve">    }</w:t>
      </w:r>
    </w:p>
    <w:p w14:paraId="6BA9A4AB" w14:textId="77777777" w:rsidR="00E91CFC" w:rsidRDefault="00E91CFC" w:rsidP="00E91CFC">
      <w:pPr>
        <w:pStyle w:val="LabStepCodeBlock"/>
      </w:pPr>
      <w:r>
        <w:t xml:space="preserve">  },</w:t>
      </w:r>
    </w:p>
    <w:p w14:paraId="661F215D" w14:textId="77777777" w:rsidR="00E91CFC" w:rsidRDefault="00E91CFC" w:rsidP="00E91CFC">
      <w:pPr>
        <w:pStyle w:val="LabStepCodeBlock"/>
      </w:pPr>
      <w:r>
        <w:t xml:space="preserve">  "AllowedHosts": "*"</w:t>
      </w:r>
    </w:p>
    <w:p w14:paraId="20B489BF" w14:textId="534FE6B1" w:rsidR="00A8591E" w:rsidRDefault="00E91CFC" w:rsidP="00E91CFC">
      <w:pPr>
        <w:pStyle w:val="LabStepCodeBlock"/>
      </w:pPr>
      <w:r>
        <w:lastRenderedPageBreak/>
        <w:t>}</w:t>
      </w:r>
    </w:p>
    <w:p w14:paraId="2012AE28" w14:textId="7616EC4E" w:rsidR="00457FB5" w:rsidRDefault="00E91CFC" w:rsidP="00457FB5">
      <w:r>
        <w:rPr>
          <w:noProof/>
        </w:rPr>
        <w:drawing>
          <wp:inline distT="0" distB="0" distL="0" distR="0" wp14:anchorId="647C9B98" wp14:editId="706C7E3F">
            <wp:extent cx="2430780" cy="2345189"/>
            <wp:effectExtent l="19050" t="19050" r="26670"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5550" cy="2359439"/>
                    </a:xfrm>
                    <a:prstGeom prst="rect">
                      <a:avLst/>
                    </a:prstGeom>
                    <a:noFill/>
                    <a:ln>
                      <a:solidFill>
                        <a:schemeClr val="tx1">
                          <a:lumMod val="50000"/>
                          <a:lumOff val="50000"/>
                        </a:schemeClr>
                      </a:solidFill>
                    </a:ln>
                  </pic:spPr>
                </pic:pic>
              </a:graphicData>
            </a:graphic>
          </wp:inline>
        </w:drawing>
      </w:r>
    </w:p>
    <w:p w14:paraId="68747334" w14:textId="4462B8AD" w:rsidR="00E91CFC" w:rsidRDefault="00E91CFC" w:rsidP="00457FB5">
      <w:r>
        <w:rPr>
          <w:noProof/>
        </w:rPr>
        <w:drawing>
          <wp:inline distT="0" distB="0" distL="0" distR="0" wp14:anchorId="4004C890" wp14:editId="024A1DF9">
            <wp:extent cx="5257800" cy="982548"/>
            <wp:effectExtent l="19050" t="19050" r="1905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90363" cy="988633"/>
                    </a:xfrm>
                    <a:prstGeom prst="rect">
                      <a:avLst/>
                    </a:prstGeom>
                    <a:noFill/>
                    <a:ln>
                      <a:solidFill>
                        <a:schemeClr val="tx1">
                          <a:lumMod val="50000"/>
                          <a:lumOff val="50000"/>
                        </a:schemeClr>
                      </a:solidFill>
                    </a:ln>
                  </pic:spPr>
                </pic:pic>
              </a:graphicData>
            </a:graphic>
          </wp:inline>
        </w:drawing>
      </w:r>
    </w:p>
    <w:p w14:paraId="1A53AE46" w14:textId="2260D676" w:rsidR="00E91CFC" w:rsidRDefault="00E91CFC" w:rsidP="00457FB5">
      <w:r>
        <w:rPr>
          <w:noProof/>
        </w:rPr>
        <w:drawing>
          <wp:inline distT="0" distB="0" distL="0" distR="0" wp14:anchorId="002852D5" wp14:editId="5232CF5E">
            <wp:extent cx="3345180" cy="1606740"/>
            <wp:effectExtent l="19050" t="19050" r="2667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0293" cy="1613999"/>
                    </a:xfrm>
                    <a:prstGeom prst="rect">
                      <a:avLst/>
                    </a:prstGeom>
                    <a:noFill/>
                    <a:ln>
                      <a:solidFill>
                        <a:schemeClr val="tx1">
                          <a:lumMod val="50000"/>
                          <a:lumOff val="50000"/>
                        </a:schemeClr>
                      </a:solidFill>
                    </a:ln>
                  </pic:spPr>
                </pic:pic>
              </a:graphicData>
            </a:graphic>
          </wp:inline>
        </w:drawing>
      </w:r>
    </w:p>
    <w:p w14:paraId="53375134" w14:textId="01D57833" w:rsidR="00E91CFC" w:rsidRDefault="00E45BF7" w:rsidP="00457FB5">
      <w:r>
        <w:rPr>
          <w:noProof/>
        </w:rPr>
        <w:drawing>
          <wp:inline distT="0" distB="0" distL="0" distR="0" wp14:anchorId="3DA297B7" wp14:editId="61D20C68">
            <wp:extent cx="4949190" cy="902100"/>
            <wp:effectExtent l="19050" t="19050" r="2286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1240" cy="911587"/>
                    </a:xfrm>
                    <a:prstGeom prst="rect">
                      <a:avLst/>
                    </a:prstGeom>
                    <a:noFill/>
                    <a:ln>
                      <a:solidFill>
                        <a:schemeClr val="tx1">
                          <a:lumMod val="50000"/>
                          <a:lumOff val="50000"/>
                        </a:schemeClr>
                      </a:solidFill>
                    </a:ln>
                  </pic:spPr>
                </pic:pic>
              </a:graphicData>
            </a:graphic>
          </wp:inline>
        </w:drawing>
      </w:r>
    </w:p>
    <w:p w14:paraId="7570E2C6" w14:textId="54441138" w:rsidR="00E45BF7" w:rsidRDefault="00E45BF7" w:rsidP="00457FB5">
      <w:r>
        <w:rPr>
          <w:noProof/>
        </w:rPr>
        <w:drawing>
          <wp:inline distT="0" distB="0" distL="0" distR="0" wp14:anchorId="3156382E" wp14:editId="42DE3633">
            <wp:extent cx="5511804" cy="1066800"/>
            <wp:effectExtent l="19050" t="19050" r="1270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11792" cy="1086153"/>
                    </a:xfrm>
                    <a:prstGeom prst="rect">
                      <a:avLst/>
                    </a:prstGeom>
                    <a:noFill/>
                    <a:ln>
                      <a:solidFill>
                        <a:schemeClr val="tx1">
                          <a:lumMod val="50000"/>
                          <a:lumOff val="50000"/>
                        </a:schemeClr>
                      </a:solidFill>
                    </a:ln>
                  </pic:spPr>
                </pic:pic>
              </a:graphicData>
            </a:graphic>
          </wp:inline>
        </w:drawing>
      </w:r>
    </w:p>
    <w:p w14:paraId="52556E7B" w14:textId="23B74DFA" w:rsidR="00E45BF7" w:rsidRDefault="00E45BF7" w:rsidP="00457FB5">
      <w:r>
        <w:rPr>
          <w:noProof/>
        </w:rPr>
        <w:lastRenderedPageBreak/>
        <w:drawing>
          <wp:inline distT="0" distB="0" distL="0" distR="0" wp14:anchorId="61A50D5F" wp14:editId="7F5F8E81">
            <wp:extent cx="5859780" cy="1166742"/>
            <wp:effectExtent l="19050" t="19050" r="26670"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86545" cy="1172071"/>
                    </a:xfrm>
                    <a:prstGeom prst="rect">
                      <a:avLst/>
                    </a:prstGeom>
                    <a:noFill/>
                    <a:ln>
                      <a:solidFill>
                        <a:schemeClr val="tx1">
                          <a:lumMod val="50000"/>
                          <a:lumOff val="50000"/>
                        </a:schemeClr>
                      </a:solidFill>
                    </a:ln>
                  </pic:spPr>
                </pic:pic>
              </a:graphicData>
            </a:graphic>
          </wp:inline>
        </w:drawing>
      </w:r>
    </w:p>
    <w:p w14:paraId="4A37422B" w14:textId="66A168F1" w:rsidR="00E45BF7" w:rsidRDefault="00E45BF7" w:rsidP="00457FB5">
      <w:r>
        <w:rPr>
          <w:noProof/>
        </w:rPr>
        <w:drawing>
          <wp:inline distT="0" distB="0" distL="0" distR="0" wp14:anchorId="2271CB98" wp14:editId="68616540">
            <wp:extent cx="5867400" cy="1114806"/>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14695" cy="1123792"/>
                    </a:xfrm>
                    <a:prstGeom prst="rect">
                      <a:avLst/>
                    </a:prstGeom>
                    <a:noFill/>
                    <a:ln>
                      <a:solidFill>
                        <a:schemeClr val="tx1">
                          <a:lumMod val="50000"/>
                          <a:lumOff val="50000"/>
                        </a:schemeClr>
                      </a:solidFill>
                    </a:ln>
                  </pic:spPr>
                </pic:pic>
              </a:graphicData>
            </a:graphic>
          </wp:inline>
        </w:drawing>
      </w:r>
    </w:p>
    <w:p w14:paraId="5943C95B" w14:textId="5F86F0BB" w:rsidR="00E45BF7" w:rsidRDefault="00E45BF7" w:rsidP="00457FB5">
      <w:r>
        <w:rPr>
          <w:noProof/>
        </w:rPr>
        <w:drawing>
          <wp:inline distT="0" distB="0" distL="0" distR="0" wp14:anchorId="3CB13C83" wp14:editId="68BBBB62">
            <wp:extent cx="5181600" cy="2507225"/>
            <wp:effectExtent l="19050" t="19050" r="1905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01420" cy="2516815"/>
                    </a:xfrm>
                    <a:prstGeom prst="rect">
                      <a:avLst/>
                    </a:prstGeom>
                    <a:noFill/>
                    <a:ln>
                      <a:solidFill>
                        <a:schemeClr val="tx1">
                          <a:lumMod val="50000"/>
                          <a:lumOff val="50000"/>
                        </a:schemeClr>
                      </a:solidFill>
                    </a:ln>
                  </pic:spPr>
                </pic:pic>
              </a:graphicData>
            </a:graphic>
          </wp:inline>
        </w:drawing>
      </w:r>
    </w:p>
    <w:p w14:paraId="56CE2A72" w14:textId="3E3F4290" w:rsidR="00DB5602" w:rsidRDefault="00DB5602" w:rsidP="00457FB5"/>
    <w:p w14:paraId="1BE95E6A" w14:textId="429B0BB3" w:rsidR="00DB5602" w:rsidRDefault="00DB5602" w:rsidP="00457FB5">
      <w:r>
        <w:rPr>
          <w:noProof/>
        </w:rPr>
        <w:drawing>
          <wp:inline distT="0" distB="0" distL="0" distR="0" wp14:anchorId="361F57E2" wp14:editId="0D581C89">
            <wp:extent cx="1489710" cy="1824766"/>
            <wp:effectExtent l="19050" t="19050" r="15240"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95643" cy="1832034"/>
                    </a:xfrm>
                    <a:prstGeom prst="rect">
                      <a:avLst/>
                    </a:prstGeom>
                    <a:noFill/>
                    <a:ln>
                      <a:solidFill>
                        <a:schemeClr val="tx1">
                          <a:lumMod val="50000"/>
                          <a:lumOff val="50000"/>
                        </a:schemeClr>
                      </a:solidFill>
                    </a:ln>
                  </pic:spPr>
                </pic:pic>
              </a:graphicData>
            </a:graphic>
          </wp:inline>
        </w:drawing>
      </w:r>
    </w:p>
    <w:p w14:paraId="7AE4D012" w14:textId="77777777" w:rsidR="00E45BF7" w:rsidRDefault="00E45BF7" w:rsidP="00457FB5"/>
    <w:p w14:paraId="50D0777E" w14:textId="77777777" w:rsidR="00E91CFC" w:rsidRPr="00DB5602" w:rsidRDefault="00E91CFC" w:rsidP="00457FB5">
      <w:pPr>
        <w:rPr>
          <w:color w:val="808080" w:themeColor="background1" w:themeShade="80"/>
        </w:rPr>
      </w:pPr>
    </w:p>
    <w:p w14:paraId="3716E3BE" w14:textId="77777777" w:rsidR="00DB5602" w:rsidRPr="00DB5602" w:rsidRDefault="00DB5602" w:rsidP="00DB5602">
      <w:pPr>
        <w:pStyle w:val="LabStepCodeBlock"/>
        <w:rPr>
          <w:color w:val="808080" w:themeColor="background1" w:themeShade="80"/>
        </w:rPr>
      </w:pPr>
      <w:r w:rsidRPr="00DB5602">
        <w:rPr>
          <w:color w:val="808080" w:themeColor="background1" w:themeShade="80"/>
        </w:rPr>
        <w:t>public void ConfigureServices(IServiceCollection services) {</w:t>
      </w:r>
    </w:p>
    <w:p w14:paraId="042BB2CA" w14:textId="77777777" w:rsidR="00DB5602" w:rsidRDefault="00DB5602" w:rsidP="00DB5602">
      <w:pPr>
        <w:pStyle w:val="LabStepCodeBlock"/>
      </w:pPr>
      <w:r>
        <w:t xml:space="preserve">  services.AddAuthentication(AzureADDefaults.AuthenticationScheme)</w:t>
      </w:r>
    </w:p>
    <w:p w14:paraId="1B769CCB" w14:textId="77777777" w:rsidR="00DB5602" w:rsidRDefault="00DB5602" w:rsidP="00DB5602">
      <w:pPr>
        <w:pStyle w:val="LabStepCodeBlock"/>
      </w:pPr>
      <w:r>
        <w:t xml:space="preserve">      .AddAzureAD(options =&gt; Configuration.Bind("AzureAd", options));</w:t>
      </w:r>
    </w:p>
    <w:p w14:paraId="3069CE12" w14:textId="77777777" w:rsidR="00DB5602" w:rsidRDefault="00DB5602" w:rsidP="00DB5602">
      <w:pPr>
        <w:pStyle w:val="LabStepCodeBlock"/>
      </w:pPr>
    </w:p>
    <w:p w14:paraId="66135676"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services.AddRazorPages().AddMvcOptions(options =&gt; {</w:t>
      </w:r>
    </w:p>
    <w:p w14:paraId="0EE8E97A" w14:textId="77777777" w:rsidR="00DB5602" w:rsidRPr="00DB5602" w:rsidRDefault="00DB5602" w:rsidP="00DB5602">
      <w:pPr>
        <w:pStyle w:val="LabStepCodeBlock"/>
        <w:rPr>
          <w:color w:val="808080" w:themeColor="background1" w:themeShade="80"/>
        </w:rPr>
      </w:pPr>
      <w:r w:rsidRPr="00DB5602">
        <w:rPr>
          <w:color w:val="808080" w:themeColor="background1" w:themeShade="80"/>
        </w:rPr>
        <w:lastRenderedPageBreak/>
        <w:t xml:space="preserve">    var policy = new AuthorizationPolicyBuilder()</w:t>
      </w:r>
    </w:p>
    <w:p w14:paraId="1851A36C"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.RequireAuthenticatedUser()</w:t>
      </w:r>
    </w:p>
    <w:p w14:paraId="0EF71F42"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.Build();</w:t>
      </w:r>
    </w:p>
    <w:p w14:paraId="3976E338"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options.Filters.Add(new AuthorizeFilter(policy));</w:t>
      </w:r>
    </w:p>
    <w:p w14:paraId="20F7B6AF"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w:t>
      </w:r>
    </w:p>
    <w:p w14:paraId="7009FE03" w14:textId="5A281B29" w:rsidR="00E91CFC" w:rsidRPr="00DB5602" w:rsidRDefault="00DB5602" w:rsidP="00DB5602">
      <w:pPr>
        <w:pStyle w:val="LabStepCodeBlock"/>
        <w:rPr>
          <w:color w:val="808080" w:themeColor="background1" w:themeShade="80"/>
        </w:rPr>
      </w:pPr>
      <w:r w:rsidRPr="00DB5602">
        <w:rPr>
          <w:color w:val="808080" w:themeColor="background1" w:themeShade="80"/>
        </w:rPr>
        <w:t>}</w:t>
      </w:r>
    </w:p>
    <w:p w14:paraId="44DEECDC" w14:textId="3731922F" w:rsidR="00E91CFC" w:rsidRDefault="00E91CFC" w:rsidP="00457FB5"/>
    <w:p w14:paraId="2FD30AFE" w14:textId="77777777" w:rsidR="00DB5602" w:rsidRPr="00DB5602" w:rsidRDefault="00DB5602" w:rsidP="00DB5602">
      <w:pPr>
        <w:pStyle w:val="MainCodeBlock"/>
        <w:rPr>
          <w:color w:val="808080" w:themeColor="background1" w:themeShade="80"/>
        </w:rPr>
      </w:pPr>
      <w:r w:rsidRPr="00DB5602">
        <w:rPr>
          <w:color w:val="808080" w:themeColor="background1" w:themeShade="80"/>
        </w:rPr>
        <w:t>public void ConfigureServices(IServiceCollection services) {</w:t>
      </w:r>
    </w:p>
    <w:p w14:paraId="4E596DFE" w14:textId="77777777" w:rsidR="00DB5602" w:rsidRPr="00DB5602" w:rsidRDefault="00DB5602" w:rsidP="00DB5602">
      <w:pPr>
        <w:pStyle w:val="MainCodeBlock"/>
        <w:rPr>
          <w:color w:val="808080" w:themeColor="background1" w:themeShade="80"/>
        </w:rPr>
      </w:pPr>
    </w:p>
    <w:p w14:paraId="57DD7A32"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//services.AddAuthentication(AzureADDefaults.AuthenticationScheme)</w:t>
      </w:r>
    </w:p>
    <w:p w14:paraId="66A5B098"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    .AddAzureAD(options =&gt; Configuration.Bind("AzureAd", options));</w:t>
      </w:r>
    </w:p>
    <w:p w14:paraId="7D74AEA7" w14:textId="77777777" w:rsidR="00DB5602" w:rsidRDefault="00DB5602" w:rsidP="00DB5602">
      <w:pPr>
        <w:pStyle w:val="MainCodeBlock"/>
      </w:pPr>
      <w:r>
        <w:t xml:space="preserve">  services.AddSignIn(Configuration);</w:t>
      </w:r>
    </w:p>
    <w:p w14:paraId="005D2B0B" w14:textId="77777777" w:rsidR="00DB5602" w:rsidRDefault="00DB5602" w:rsidP="00DB5602">
      <w:pPr>
        <w:pStyle w:val="MainCodeBlock"/>
      </w:pPr>
    </w:p>
    <w:p w14:paraId="1148E78B" w14:textId="77777777" w:rsidR="00DB5602" w:rsidRPr="00DB5602" w:rsidRDefault="00DB5602" w:rsidP="00DB5602">
      <w:pPr>
        <w:pStyle w:val="MainCodeBlock"/>
        <w:rPr>
          <w:color w:val="808080" w:themeColor="background1" w:themeShade="80"/>
        </w:rPr>
      </w:pPr>
      <w:r>
        <w:t xml:space="preserve">  </w:t>
      </w:r>
      <w:r w:rsidRPr="00DB5602">
        <w:rPr>
          <w:color w:val="808080" w:themeColor="background1" w:themeShade="80"/>
        </w:rPr>
        <w:t>services.AddRazorPages().AddMvcOptions(options =&gt; {</w:t>
      </w:r>
    </w:p>
    <w:p w14:paraId="34E768DC"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var policy = new AuthorizationPolicyBuilder()</w:t>
      </w:r>
    </w:p>
    <w:p w14:paraId="2CAE8BF5"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.RequireAuthenticatedUser()</w:t>
      </w:r>
    </w:p>
    <w:p w14:paraId="3F3BFF5C"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.Build();</w:t>
      </w:r>
    </w:p>
    <w:p w14:paraId="7BC03F97"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options.Filters.Add(new AuthorizeFilter(policy));</w:t>
      </w:r>
    </w:p>
    <w:p w14:paraId="19547586"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w:t>
      </w:r>
    </w:p>
    <w:p w14:paraId="03C1DBE3" w14:textId="084B7F14" w:rsidR="00E91CFC" w:rsidRDefault="00DB5602" w:rsidP="00DB5602">
      <w:pPr>
        <w:pStyle w:val="MainCodeBlock"/>
        <w:rPr>
          <w:color w:val="808080" w:themeColor="background1" w:themeShade="80"/>
        </w:rPr>
      </w:pPr>
      <w:r w:rsidRPr="00DB5602">
        <w:rPr>
          <w:color w:val="808080" w:themeColor="background1" w:themeShade="80"/>
        </w:rPr>
        <w:t>}</w:t>
      </w:r>
    </w:p>
    <w:p w14:paraId="5356DB6F" w14:textId="462D21DE" w:rsidR="00DB5602" w:rsidRDefault="00DB5602" w:rsidP="00DB5602">
      <w:pPr>
        <w:pStyle w:val="MainCodeBlock"/>
        <w:rPr>
          <w:color w:val="808080" w:themeColor="background1" w:themeShade="80"/>
        </w:rPr>
      </w:pPr>
    </w:p>
    <w:p w14:paraId="4C7914BE" w14:textId="5C1DA7B8" w:rsidR="00DB5602" w:rsidRDefault="00DB5602" w:rsidP="00DB5602"/>
    <w:p w14:paraId="3D4DD037" w14:textId="77777777" w:rsidR="00DB5602" w:rsidRPr="00DB5602" w:rsidRDefault="00DB5602" w:rsidP="00DB5602">
      <w:pPr>
        <w:pStyle w:val="MainCodeBlock"/>
        <w:rPr>
          <w:color w:val="808080" w:themeColor="background1" w:themeShade="80"/>
        </w:rPr>
      </w:pPr>
      <w:r w:rsidRPr="00DB5602">
        <w:rPr>
          <w:color w:val="808080" w:themeColor="background1" w:themeShade="80"/>
        </w:rPr>
        <w:t>public void ConfigureServices(IServiceCollection services) {</w:t>
      </w:r>
    </w:p>
    <w:p w14:paraId="6D39B0F5" w14:textId="77777777" w:rsidR="00DB5602" w:rsidRPr="00DB5602" w:rsidRDefault="00DB5602" w:rsidP="00DB5602">
      <w:pPr>
        <w:pStyle w:val="MainCodeBlock"/>
        <w:rPr>
          <w:color w:val="808080" w:themeColor="background1" w:themeShade="80"/>
        </w:rPr>
      </w:pPr>
    </w:p>
    <w:p w14:paraId="5946A52F"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services.AddSignIn(Configuration);</w:t>
      </w:r>
    </w:p>
    <w:p w14:paraId="272E02D5" w14:textId="77777777" w:rsidR="00DB5602" w:rsidRPr="00DB5602" w:rsidRDefault="00DB5602" w:rsidP="00DB5602">
      <w:pPr>
        <w:pStyle w:val="MainCodeBlock"/>
        <w:rPr>
          <w:color w:val="808080" w:themeColor="background1" w:themeShade="80"/>
        </w:rPr>
      </w:pPr>
    </w:p>
    <w:p w14:paraId="2B2F684B" w14:textId="77777777" w:rsidR="00DB5602" w:rsidRPr="00DB5602" w:rsidRDefault="00DB5602" w:rsidP="00DB5602">
      <w:pPr>
        <w:pStyle w:val="MainCodeBlock"/>
        <w:rPr>
          <w:color w:val="auto"/>
        </w:rPr>
      </w:pPr>
      <w:r w:rsidRPr="00DB5602">
        <w:rPr>
          <w:color w:val="auto"/>
        </w:rPr>
        <w:t xml:space="preserve">  services.AddControllersWithViews(options =&gt; {</w:t>
      </w:r>
    </w:p>
    <w:p w14:paraId="54C0C097" w14:textId="77777777" w:rsidR="00DB5602" w:rsidRPr="00DB5602" w:rsidRDefault="00DB5602" w:rsidP="00DB5602">
      <w:pPr>
        <w:pStyle w:val="MainCodeBlock"/>
        <w:rPr>
          <w:color w:val="auto"/>
        </w:rPr>
      </w:pPr>
      <w:r w:rsidRPr="00DB5602">
        <w:rPr>
          <w:color w:val="auto"/>
        </w:rPr>
        <w:t xml:space="preserve">    var policy = new AuthorizationPolicyBuilder()</w:t>
      </w:r>
    </w:p>
    <w:p w14:paraId="01A9354E" w14:textId="77777777" w:rsidR="00DB5602" w:rsidRPr="00DB5602" w:rsidRDefault="00DB5602" w:rsidP="00DB5602">
      <w:pPr>
        <w:pStyle w:val="MainCodeBlock"/>
        <w:rPr>
          <w:color w:val="auto"/>
        </w:rPr>
      </w:pPr>
      <w:r w:rsidRPr="00DB5602">
        <w:rPr>
          <w:color w:val="auto"/>
        </w:rPr>
        <w:t xml:space="preserve">        .RequireAuthenticatedUser()</w:t>
      </w:r>
    </w:p>
    <w:p w14:paraId="536E99A6" w14:textId="77777777" w:rsidR="00DB5602" w:rsidRPr="00DB5602" w:rsidRDefault="00DB5602" w:rsidP="00DB5602">
      <w:pPr>
        <w:pStyle w:val="MainCodeBlock"/>
        <w:rPr>
          <w:color w:val="auto"/>
        </w:rPr>
      </w:pPr>
      <w:r w:rsidRPr="00DB5602">
        <w:rPr>
          <w:color w:val="auto"/>
        </w:rPr>
        <w:t xml:space="preserve">        .Build();</w:t>
      </w:r>
    </w:p>
    <w:p w14:paraId="55094481" w14:textId="77777777" w:rsidR="00DB5602" w:rsidRPr="00DB5602" w:rsidRDefault="00DB5602" w:rsidP="00DB5602">
      <w:pPr>
        <w:pStyle w:val="MainCodeBlock"/>
        <w:rPr>
          <w:color w:val="auto"/>
        </w:rPr>
      </w:pPr>
      <w:r w:rsidRPr="00DB5602">
        <w:rPr>
          <w:color w:val="auto"/>
        </w:rPr>
        <w:t xml:space="preserve">    options.Filters.Add(new AuthorizeFilter(policy));</w:t>
      </w:r>
    </w:p>
    <w:p w14:paraId="5F95EDF1" w14:textId="77777777" w:rsidR="00DB5602" w:rsidRPr="00DB5602" w:rsidRDefault="00DB5602" w:rsidP="00DB5602">
      <w:pPr>
        <w:pStyle w:val="MainCodeBlock"/>
        <w:rPr>
          <w:color w:val="auto"/>
        </w:rPr>
      </w:pPr>
      <w:r w:rsidRPr="00DB5602">
        <w:rPr>
          <w:color w:val="auto"/>
        </w:rPr>
        <w:t xml:space="preserve">  }).AddMicrosoftIdentityUI();</w:t>
      </w:r>
    </w:p>
    <w:p w14:paraId="15D611AB" w14:textId="77777777" w:rsidR="00DB5602" w:rsidRPr="00DB5602" w:rsidRDefault="00DB5602" w:rsidP="00DB5602">
      <w:pPr>
        <w:pStyle w:val="MainCodeBlock"/>
        <w:rPr>
          <w:color w:val="auto"/>
        </w:rPr>
      </w:pPr>
    </w:p>
    <w:p w14:paraId="50707BCD" w14:textId="77777777" w:rsidR="00DB5602" w:rsidRPr="00DB5602" w:rsidRDefault="00DB5602" w:rsidP="00DB5602">
      <w:pPr>
        <w:pStyle w:val="MainCodeBlock"/>
        <w:rPr>
          <w:color w:val="auto"/>
        </w:rPr>
      </w:pPr>
      <w:r w:rsidRPr="00DB5602">
        <w:rPr>
          <w:color w:val="auto"/>
        </w:rPr>
        <w:t xml:space="preserve">  services.AddRazorPages();</w:t>
      </w:r>
    </w:p>
    <w:p w14:paraId="064A4789" w14:textId="77777777" w:rsidR="00DB5602" w:rsidRPr="00DB5602" w:rsidRDefault="00DB5602" w:rsidP="00DB5602">
      <w:pPr>
        <w:pStyle w:val="MainCodeBlock"/>
        <w:rPr>
          <w:color w:val="808080" w:themeColor="background1" w:themeShade="80"/>
        </w:rPr>
      </w:pPr>
    </w:p>
    <w:p w14:paraId="78B830DB" w14:textId="1B60A4A4" w:rsidR="00DB5602" w:rsidRDefault="00DB5602" w:rsidP="00DB5602">
      <w:pPr>
        <w:pStyle w:val="MainCodeBlock"/>
        <w:rPr>
          <w:color w:val="808080" w:themeColor="background1" w:themeShade="80"/>
        </w:rPr>
      </w:pPr>
      <w:r w:rsidRPr="00DB5602">
        <w:rPr>
          <w:color w:val="808080" w:themeColor="background1" w:themeShade="80"/>
        </w:rPr>
        <w:t>}</w:t>
      </w:r>
    </w:p>
    <w:p w14:paraId="6598DD4D" w14:textId="346EB5E1" w:rsidR="00DB5602" w:rsidRDefault="00DB5602" w:rsidP="00DB5602"/>
    <w:p w14:paraId="16444997" w14:textId="79348643" w:rsidR="00DB5602" w:rsidRDefault="00DB5602" w:rsidP="00DB5602">
      <w:r>
        <w:rPr>
          <w:noProof/>
        </w:rPr>
        <w:drawing>
          <wp:inline distT="0" distB="0" distL="0" distR="0" wp14:anchorId="7C7AF406" wp14:editId="424B9107">
            <wp:extent cx="2373630" cy="1603296"/>
            <wp:effectExtent l="19050" t="19050" r="26670" b="16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41850" cy="1649376"/>
                    </a:xfrm>
                    <a:prstGeom prst="rect">
                      <a:avLst/>
                    </a:prstGeom>
                    <a:noFill/>
                    <a:ln>
                      <a:solidFill>
                        <a:schemeClr val="tx1">
                          <a:lumMod val="50000"/>
                          <a:lumOff val="50000"/>
                        </a:schemeClr>
                      </a:solidFill>
                    </a:ln>
                  </pic:spPr>
                </pic:pic>
              </a:graphicData>
            </a:graphic>
          </wp:inline>
        </w:drawing>
      </w:r>
    </w:p>
    <w:p w14:paraId="6F0FAF8C" w14:textId="618E9F76" w:rsidR="00DB5602" w:rsidRDefault="008105B2" w:rsidP="00DB5602">
      <w:r>
        <w:rPr>
          <w:noProof/>
        </w:rPr>
        <w:drawing>
          <wp:inline distT="0" distB="0" distL="0" distR="0" wp14:anchorId="1384754E" wp14:editId="114CB510">
            <wp:extent cx="5006340" cy="1301648"/>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6443" cy="1309475"/>
                    </a:xfrm>
                    <a:prstGeom prst="rect">
                      <a:avLst/>
                    </a:prstGeom>
                    <a:noFill/>
                    <a:ln>
                      <a:noFill/>
                    </a:ln>
                  </pic:spPr>
                </pic:pic>
              </a:graphicData>
            </a:graphic>
          </wp:inline>
        </w:drawing>
      </w:r>
    </w:p>
    <w:p w14:paraId="2057DD2A" w14:textId="550F1E83" w:rsidR="008105B2" w:rsidRDefault="008105B2" w:rsidP="00DB5602">
      <w:r>
        <w:rPr>
          <w:noProof/>
        </w:rPr>
        <w:lastRenderedPageBreak/>
        <w:drawing>
          <wp:inline distT="0" distB="0" distL="0" distR="0" wp14:anchorId="3E3CE9B8" wp14:editId="048DF57B">
            <wp:extent cx="5212080" cy="1274064"/>
            <wp:effectExtent l="0" t="0" r="762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35448" cy="1279776"/>
                    </a:xfrm>
                    <a:prstGeom prst="rect">
                      <a:avLst/>
                    </a:prstGeom>
                    <a:noFill/>
                    <a:ln>
                      <a:noFill/>
                    </a:ln>
                  </pic:spPr>
                </pic:pic>
              </a:graphicData>
            </a:graphic>
          </wp:inline>
        </w:drawing>
      </w:r>
    </w:p>
    <w:p w14:paraId="40127596" w14:textId="2B5CD24C" w:rsidR="008105B2" w:rsidRDefault="008105B2" w:rsidP="00DB5602"/>
    <w:p w14:paraId="22FC6715" w14:textId="1789C440" w:rsidR="00542F57" w:rsidRDefault="00542F57" w:rsidP="00542F57">
      <w:pPr>
        <w:pStyle w:val="MainCodeBlock"/>
      </w:pPr>
      <w:r w:rsidRPr="00542F57">
        <w:rPr>
          <w:color w:val="808080" w:themeColor="background1" w:themeShade="80"/>
        </w:rPr>
        <w:t xml:space="preserve">&lt;span class="navbar-text text-dark"&gt;Hello </w:t>
      </w:r>
      <w:r w:rsidRPr="00542F57">
        <w:t>@User.FindFirst("name").Value</w:t>
      </w:r>
      <w:r w:rsidRPr="00542F57">
        <w:rPr>
          <w:color w:val="808080" w:themeColor="background1" w:themeShade="80"/>
        </w:rPr>
        <w:t>&lt;/span&gt;</w:t>
      </w:r>
    </w:p>
    <w:p w14:paraId="75151C66" w14:textId="6B9C9878" w:rsidR="00542F57" w:rsidRDefault="00542F57" w:rsidP="00DB5602">
      <w:r>
        <w:rPr>
          <w:noProof/>
        </w:rPr>
        <w:drawing>
          <wp:inline distT="0" distB="0" distL="0" distR="0" wp14:anchorId="5B3A0A5A" wp14:editId="7BE6C537">
            <wp:extent cx="4808220" cy="700642"/>
            <wp:effectExtent l="0" t="0" r="0" b="444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0248" cy="706766"/>
                    </a:xfrm>
                    <a:prstGeom prst="rect">
                      <a:avLst/>
                    </a:prstGeom>
                    <a:noFill/>
                    <a:ln>
                      <a:noFill/>
                    </a:ln>
                  </pic:spPr>
                </pic:pic>
              </a:graphicData>
            </a:graphic>
          </wp:inline>
        </w:drawing>
      </w:r>
    </w:p>
    <w:p w14:paraId="68281D8B" w14:textId="7C49E156" w:rsidR="008105B2" w:rsidRDefault="008105B2" w:rsidP="00DB5602">
      <w:r>
        <w:rPr>
          <w:noProof/>
        </w:rPr>
        <w:drawing>
          <wp:inline distT="0" distB="0" distL="0" distR="0" wp14:anchorId="31E41A3A" wp14:editId="3B05D6CE">
            <wp:extent cx="1159065" cy="1447800"/>
            <wp:effectExtent l="19050" t="19050" r="2222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66445" cy="1457019"/>
                    </a:xfrm>
                    <a:prstGeom prst="rect">
                      <a:avLst/>
                    </a:prstGeom>
                    <a:noFill/>
                    <a:ln>
                      <a:solidFill>
                        <a:schemeClr val="tx1">
                          <a:lumMod val="50000"/>
                          <a:lumOff val="50000"/>
                        </a:schemeClr>
                      </a:solidFill>
                    </a:ln>
                  </pic:spPr>
                </pic:pic>
              </a:graphicData>
            </a:graphic>
          </wp:inline>
        </w:drawing>
      </w:r>
    </w:p>
    <w:p w14:paraId="395693DB" w14:textId="4E1C1B30" w:rsidR="008105B2" w:rsidRDefault="008105B2" w:rsidP="00DB5602">
      <w:r>
        <w:rPr>
          <w:noProof/>
        </w:rPr>
        <w:drawing>
          <wp:inline distT="0" distB="0" distL="0" distR="0" wp14:anchorId="0B0A793E" wp14:editId="5EB0C68E">
            <wp:extent cx="5082540" cy="949796"/>
            <wp:effectExtent l="0" t="0" r="381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30303" cy="958722"/>
                    </a:xfrm>
                    <a:prstGeom prst="rect">
                      <a:avLst/>
                    </a:prstGeom>
                    <a:noFill/>
                    <a:ln>
                      <a:noFill/>
                    </a:ln>
                  </pic:spPr>
                </pic:pic>
              </a:graphicData>
            </a:graphic>
          </wp:inline>
        </w:drawing>
      </w:r>
    </w:p>
    <w:p w14:paraId="6D6D01E8" w14:textId="77777777" w:rsidR="008105B2" w:rsidRDefault="008105B2" w:rsidP="008105B2">
      <w:pPr>
        <w:pStyle w:val="MainCodeBlock"/>
      </w:pPr>
      <w:r>
        <w:t>@page</w:t>
      </w:r>
    </w:p>
    <w:p w14:paraId="09EF1666" w14:textId="77777777" w:rsidR="008105B2" w:rsidRDefault="008105B2" w:rsidP="008105B2">
      <w:pPr>
        <w:pStyle w:val="MainCodeBlock"/>
      </w:pPr>
      <w:r>
        <w:t>@model IndexModel</w:t>
      </w:r>
    </w:p>
    <w:p w14:paraId="343AF6EF" w14:textId="77777777" w:rsidR="008105B2" w:rsidRDefault="008105B2" w:rsidP="008105B2">
      <w:pPr>
        <w:pStyle w:val="MainCodeBlock"/>
      </w:pPr>
    </w:p>
    <w:p w14:paraId="55200B49" w14:textId="77777777" w:rsidR="008105B2" w:rsidRDefault="008105B2" w:rsidP="008105B2">
      <w:pPr>
        <w:pStyle w:val="MainCodeBlock"/>
      </w:pPr>
      <w:r>
        <w:t>@if (User.Identity.IsAuthenticated) {</w:t>
      </w:r>
    </w:p>
    <w:p w14:paraId="495DCEE7" w14:textId="77777777" w:rsidR="008105B2" w:rsidRDefault="008105B2" w:rsidP="008105B2">
      <w:pPr>
        <w:pStyle w:val="MainCodeBlock"/>
      </w:pPr>
      <w:r>
        <w:t xml:space="preserve">  string userName = @User.FindFirst("name").Value;</w:t>
      </w:r>
    </w:p>
    <w:p w14:paraId="2ED75686" w14:textId="77777777" w:rsidR="008105B2" w:rsidRDefault="008105B2" w:rsidP="008105B2">
      <w:pPr>
        <w:pStyle w:val="MainCodeBlock"/>
      </w:pPr>
    </w:p>
    <w:p w14:paraId="161F2E05" w14:textId="77777777" w:rsidR="008105B2" w:rsidRDefault="008105B2" w:rsidP="008105B2">
      <w:pPr>
        <w:pStyle w:val="MainCodeBlock"/>
      </w:pPr>
      <w:r>
        <w:t xml:space="preserve">  &lt;div class="jumbotron"&gt;</w:t>
      </w:r>
    </w:p>
    <w:p w14:paraId="45353967" w14:textId="77777777" w:rsidR="008105B2" w:rsidRDefault="008105B2" w:rsidP="008105B2">
      <w:pPr>
        <w:pStyle w:val="MainCodeBlock"/>
      </w:pPr>
      <w:r>
        <w:t xml:space="preserve">    &lt;h1&gt;Welcome @userName&lt;/h1&gt;</w:t>
      </w:r>
    </w:p>
    <w:p w14:paraId="25E7F81D" w14:textId="77777777" w:rsidR="008105B2" w:rsidRDefault="008105B2" w:rsidP="008105B2">
      <w:pPr>
        <w:pStyle w:val="MainCodeBlock"/>
      </w:pPr>
      <w:r>
        <w:t xml:space="preserve">    &lt;p class="lead"&gt;You are now logged into Azure AD as an authenticated user.&lt;/p&gt;</w:t>
      </w:r>
    </w:p>
    <w:p w14:paraId="4F264641" w14:textId="77777777" w:rsidR="008105B2" w:rsidRDefault="008105B2" w:rsidP="008105B2">
      <w:pPr>
        <w:pStyle w:val="MainCodeBlock"/>
      </w:pPr>
      <w:r>
        <w:t xml:space="preserve">  &lt;/div&gt;</w:t>
      </w:r>
    </w:p>
    <w:p w14:paraId="0A61FDAA" w14:textId="77777777" w:rsidR="008105B2" w:rsidRDefault="008105B2" w:rsidP="008105B2">
      <w:pPr>
        <w:pStyle w:val="MainCodeBlock"/>
      </w:pPr>
    </w:p>
    <w:p w14:paraId="6C4D1243" w14:textId="77777777" w:rsidR="008105B2" w:rsidRDefault="008105B2" w:rsidP="008105B2">
      <w:pPr>
        <w:pStyle w:val="MainCodeBlock"/>
      </w:pPr>
      <w:r>
        <w:t>}</w:t>
      </w:r>
    </w:p>
    <w:p w14:paraId="63C27452" w14:textId="77777777" w:rsidR="008105B2" w:rsidRDefault="008105B2" w:rsidP="008105B2">
      <w:pPr>
        <w:pStyle w:val="MainCodeBlock"/>
      </w:pPr>
      <w:r>
        <w:t>else {</w:t>
      </w:r>
    </w:p>
    <w:p w14:paraId="35F561DB" w14:textId="77777777" w:rsidR="008105B2" w:rsidRDefault="008105B2" w:rsidP="008105B2">
      <w:pPr>
        <w:pStyle w:val="MainCodeBlock"/>
      </w:pPr>
    </w:p>
    <w:p w14:paraId="21B7CFE6" w14:textId="77777777" w:rsidR="008105B2" w:rsidRDefault="008105B2" w:rsidP="008105B2">
      <w:pPr>
        <w:pStyle w:val="MainCodeBlock"/>
      </w:pPr>
      <w:r>
        <w:t xml:space="preserve">  &lt;div class="jumbotron"&gt;</w:t>
      </w:r>
    </w:p>
    <w:p w14:paraId="23AF6D05" w14:textId="77777777" w:rsidR="008105B2" w:rsidRDefault="008105B2" w:rsidP="008105B2">
      <w:pPr>
        <w:pStyle w:val="MainCodeBlock"/>
      </w:pPr>
      <w:r>
        <w:t xml:space="preserve">    &lt;h1&gt;Please login to get started&lt;/h1&gt;</w:t>
      </w:r>
    </w:p>
    <w:p w14:paraId="1BF610B7" w14:textId="77777777" w:rsidR="008105B2" w:rsidRDefault="008105B2" w:rsidP="008105B2">
      <w:pPr>
        <w:pStyle w:val="MainCodeBlock"/>
      </w:pPr>
      <w:r>
        <w:t xml:space="preserve">  &lt;/div&gt;</w:t>
      </w:r>
    </w:p>
    <w:p w14:paraId="49EC034A" w14:textId="77777777" w:rsidR="008105B2" w:rsidRDefault="008105B2" w:rsidP="008105B2">
      <w:pPr>
        <w:pStyle w:val="MainCodeBlock"/>
      </w:pPr>
    </w:p>
    <w:p w14:paraId="206D33A8" w14:textId="54B30949" w:rsidR="00C03D37" w:rsidRDefault="008105B2" w:rsidP="008105B2">
      <w:pPr>
        <w:pStyle w:val="MainCodeBlock"/>
      </w:pPr>
      <w:r>
        <w:t>}</w:t>
      </w:r>
    </w:p>
    <w:p w14:paraId="7378217E" w14:textId="62A9C5CC" w:rsidR="00E502B4" w:rsidRDefault="00E502B4" w:rsidP="00E502B4"/>
    <w:p w14:paraId="72BE24E3" w14:textId="77777777" w:rsidR="00E502B4" w:rsidRPr="00E502B4" w:rsidRDefault="00E502B4" w:rsidP="00E502B4">
      <w:pPr>
        <w:pStyle w:val="MainCodeBlock"/>
        <w:rPr>
          <w:color w:val="808080" w:themeColor="background1" w:themeShade="80"/>
        </w:rPr>
      </w:pPr>
      <w:r w:rsidRPr="00E502B4">
        <w:rPr>
          <w:color w:val="808080" w:themeColor="background1" w:themeShade="80"/>
        </w:rPr>
        <w:t>namespace UserOwnsData.Pages {</w:t>
      </w:r>
    </w:p>
    <w:p w14:paraId="039A1D51" w14:textId="77777777" w:rsidR="00E502B4" w:rsidRDefault="00E502B4" w:rsidP="00E502B4">
      <w:pPr>
        <w:pStyle w:val="MainCodeBlock"/>
      </w:pPr>
    </w:p>
    <w:p w14:paraId="4A6361D9" w14:textId="77777777" w:rsidR="00E502B4" w:rsidRDefault="00E502B4" w:rsidP="00E502B4">
      <w:pPr>
        <w:pStyle w:val="MainCodeBlock"/>
      </w:pPr>
      <w:r>
        <w:t xml:space="preserve">  [AllowAnonymous]</w:t>
      </w:r>
    </w:p>
    <w:p w14:paraId="26161A06" w14:textId="59335372" w:rsidR="00E502B4" w:rsidRDefault="00E502B4" w:rsidP="00E502B4">
      <w:pPr>
        <w:pStyle w:val="MainCodeBlock"/>
        <w:rPr>
          <w:color w:val="808080" w:themeColor="background1" w:themeShade="80"/>
        </w:rPr>
      </w:pPr>
      <w:r w:rsidRPr="00E502B4">
        <w:rPr>
          <w:color w:val="808080" w:themeColor="background1" w:themeShade="80"/>
        </w:rPr>
        <w:t xml:space="preserve">  public class IndexModel : PageModel {</w:t>
      </w:r>
    </w:p>
    <w:p w14:paraId="211514D5" w14:textId="40CCEFBE" w:rsidR="00E502B4" w:rsidRDefault="00E502B4" w:rsidP="00E502B4"/>
    <w:p w14:paraId="111626FD" w14:textId="22714764" w:rsidR="00E502B4" w:rsidRDefault="00E502B4" w:rsidP="00E502B4">
      <w:r>
        <w:rPr>
          <w:noProof/>
        </w:rPr>
        <w:drawing>
          <wp:inline distT="0" distB="0" distL="0" distR="0" wp14:anchorId="0CC5670E" wp14:editId="3315925B">
            <wp:extent cx="4305300" cy="1171998"/>
            <wp:effectExtent l="19050" t="19050" r="1905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44003" cy="1182534"/>
                    </a:xfrm>
                    <a:prstGeom prst="rect">
                      <a:avLst/>
                    </a:prstGeom>
                    <a:noFill/>
                    <a:ln>
                      <a:solidFill>
                        <a:schemeClr val="tx1">
                          <a:lumMod val="50000"/>
                          <a:lumOff val="50000"/>
                        </a:schemeClr>
                      </a:solidFill>
                    </a:ln>
                  </pic:spPr>
                </pic:pic>
              </a:graphicData>
            </a:graphic>
          </wp:inline>
        </w:drawing>
      </w:r>
    </w:p>
    <w:p w14:paraId="6ECC8298" w14:textId="77777777" w:rsidR="00E47373" w:rsidRDefault="00E47373" w:rsidP="00E502B4"/>
    <w:p w14:paraId="53489769" w14:textId="5B94ED34" w:rsidR="00542F57" w:rsidRDefault="00542F57" w:rsidP="00E502B4">
      <w:r>
        <w:rPr>
          <w:noProof/>
        </w:rPr>
        <w:drawing>
          <wp:inline distT="0" distB="0" distL="0" distR="0" wp14:anchorId="69937013" wp14:editId="33A029D3">
            <wp:extent cx="1756410" cy="1283269"/>
            <wp:effectExtent l="19050" t="19050" r="1524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72187" cy="1294796"/>
                    </a:xfrm>
                    <a:prstGeom prst="rect">
                      <a:avLst/>
                    </a:prstGeom>
                    <a:noFill/>
                    <a:ln>
                      <a:solidFill>
                        <a:schemeClr val="tx1">
                          <a:lumMod val="50000"/>
                          <a:lumOff val="50000"/>
                        </a:schemeClr>
                      </a:solidFill>
                    </a:ln>
                  </pic:spPr>
                </pic:pic>
              </a:graphicData>
            </a:graphic>
          </wp:inline>
        </w:drawing>
      </w:r>
    </w:p>
    <w:p w14:paraId="7B5CB88E" w14:textId="034F181E" w:rsidR="00542F57" w:rsidRDefault="00542F57" w:rsidP="00E502B4"/>
    <w:p w14:paraId="326BA10C" w14:textId="5D9C76DD" w:rsidR="005A426B" w:rsidRDefault="005A426B" w:rsidP="00E502B4">
      <w:r>
        <w:rPr>
          <w:noProof/>
        </w:rPr>
        <w:drawing>
          <wp:inline distT="0" distB="0" distL="0" distR="0" wp14:anchorId="7129DAC7" wp14:editId="7CD14673">
            <wp:extent cx="4869180" cy="1320089"/>
            <wp:effectExtent l="19050" t="19050" r="7620" b="139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51670" cy="1342453"/>
                    </a:xfrm>
                    <a:prstGeom prst="rect">
                      <a:avLst/>
                    </a:prstGeom>
                    <a:noFill/>
                    <a:ln>
                      <a:solidFill>
                        <a:schemeClr val="tx1">
                          <a:lumMod val="50000"/>
                          <a:lumOff val="50000"/>
                        </a:schemeClr>
                      </a:solidFill>
                    </a:ln>
                  </pic:spPr>
                </pic:pic>
              </a:graphicData>
            </a:graphic>
          </wp:inline>
        </w:drawing>
      </w:r>
    </w:p>
    <w:p w14:paraId="5688D2E7" w14:textId="6A76A789" w:rsidR="005A426B" w:rsidRDefault="005A426B" w:rsidP="00E502B4">
      <w:r>
        <w:rPr>
          <w:noProof/>
        </w:rPr>
        <w:drawing>
          <wp:inline distT="0" distB="0" distL="0" distR="0" wp14:anchorId="4F3C5310" wp14:editId="341A27D3">
            <wp:extent cx="2472690" cy="795878"/>
            <wp:effectExtent l="19050" t="19050" r="22860" b="2349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3011" cy="799200"/>
                    </a:xfrm>
                    <a:prstGeom prst="rect">
                      <a:avLst/>
                    </a:prstGeom>
                    <a:noFill/>
                    <a:ln>
                      <a:solidFill>
                        <a:schemeClr val="tx1">
                          <a:lumMod val="50000"/>
                          <a:lumOff val="50000"/>
                        </a:schemeClr>
                      </a:solidFill>
                    </a:ln>
                  </pic:spPr>
                </pic:pic>
              </a:graphicData>
            </a:graphic>
          </wp:inline>
        </w:drawing>
      </w:r>
    </w:p>
    <w:p w14:paraId="65062376" w14:textId="519A477F" w:rsidR="005A426B" w:rsidRDefault="005A426B" w:rsidP="00E502B4">
      <w:r>
        <w:rPr>
          <w:noProof/>
        </w:rPr>
        <w:drawing>
          <wp:inline distT="0" distB="0" distL="0" distR="0" wp14:anchorId="410C9B08" wp14:editId="70AC99EF">
            <wp:extent cx="2118360" cy="1252932"/>
            <wp:effectExtent l="19050" t="19050" r="15240" b="2349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38966" cy="1265120"/>
                    </a:xfrm>
                    <a:prstGeom prst="rect">
                      <a:avLst/>
                    </a:prstGeom>
                    <a:noFill/>
                    <a:ln>
                      <a:solidFill>
                        <a:schemeClr val="tx1">
                          <a:lumMod val="50000"/>
                          <a:lumOff val="50000"/>
                        </a:schemeClr>
                      </a:solidFill>
                    </a:ln>
                  </pic:spPr>
                </pic:pic>
              </a:graphicData>
            </a:graphic>
          </wp:inline>
        </w:drawing>
      </w:r>
    </w:p>
    <w:p w14:paraId="26B5BFDC" w14:textId="258E23E7" w:rsidR="007A72B0" w:rsidRDefault="007A72B0" w:rsidP="00E502B4"/>
    <w:p w14:paraId="1009DF95" w14:textId="3198E817" w:rsidR="007A72B0" w:rsidRPr="00AB0146" w:rsidRDefault="007A72B0" w:rsidP="007A72B0">
      <w:pPr>
        <w:pStyle w:val="Heading2"/>
      </w:pPr>
      <w:r>
        <w:t>Exercise 3: Call the Power BI Service API</w:t>
      </w:r>
    </w:p>
    <w:p w14:paraId="65D31DC9" w14:textId="520C9877" w:rsidR="007A72B0" w:rsidRDefault="007A72B0" w:rsidP="007A72B0">
      <w:pPr>
        <w:pStyle w:val="LabExerciseLeadIn"/>
      </w:pPr>
      <w:r>
        <w:t>In this exercise</w:t>
      </w:r>
      <w:r w:rsidR="00767123">
        <w:t>,</w:t>
      </w:r>
      <w:r>
        <w:t xml:space="preserve"> you will.</w:t>
      </w:r>
    </w:p>
    <w:p w14:paraId="4841EC77" w14:textId="34134E70" w:rsidR="00767123" w:rsidRDefault="00767123" w:rsidP="00767123">
      <w:r>
        <w:rPr>
          <w:noProof/>
        </w:rPr>
        <w:lastRenderedPageBreak/>
        <w:drawing>
          <wp:inline distT="0" distB="0" distL="0" distR="0" wp14:anchorId="26A00E1A" wp14:editId="3946F53B">
            <wp:extent cx="4541520" cy="1400600"/>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8707" cy="1408985"/>
                    </a:xfrm>
                    <a:prstGeom prst="rect">
                      <a:avLst/>
                    </a:prstGeom>
                    <a:noFill/>
                    <a:ln>
                      <a:noFill/>
                    </a:ln>
                  </pic:spPr>
                </pic:pic>
              </a:graphicData>
            </a:graphic>
          </wp:inline>
        </w:drawing>
      </w:r>
    </w:p>
    <w:p w14:paraId="63B4E857" w14:textId="3BBBCE36" w:rsidR="00767123" w:rsidRDefault="00767123" w:rsidP="00767123"/>
    <w:p w14:paraId="2EE2BA32" w14:textId="0B4BCE15" w:rsidR="00767123" w:rsidRDefault="00767123" w:rsidP="00767123">
      <w:r>
        <w:rPr>
          <w:noProof/>
        </w:rPr>
        <w:drawing>
          <wp:inline distT="0" distB="0" distL="0" distR="0" wp14:anchorId="18DEACF0" wp14:editId="561178BA">
            <wp:extent cx="1554480" cy="1554480"/>
            <wp:effectExtent l="19050" t="19050" r="26670" b="2667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solidFill>
                        <a:schemeClr val="tx1">
                          <a:lumMod val="50000"/>
                          <a:lumOff val="50000"/>
                        </a:schemeClr>
                      </a:solidFill>
                    </a:ln>
                  </pic:spPr>
                </pic:pic>
              </a:graphicData>
            </a:graphic>
          </wp:inline>
        </w:drawing>
      </w:r>
    </w:p>
    <w:p w14:paraId="762DB578" w14:textId="48E0B350" w:rsidR="001330ED" w:rsidRDefault="001330ED">
      <w:pPr>
        <w:spacing w:before="0" w:after="200" w:line="276" w:lineRule="auto"/>
      </w:pPr>
      <w:r>
        <w:br w:type="page"/>
      </w:r>
    </w:p>
    <w:p w14:paraId="6F4BD7AE" w14:textId="77777777" w:rsidR="00767123" w:rsidRDefault="00767123" w:rsidP="00767123"/>
    <w:p w14:paraId="3ED96C40" w14:textId="28215ADA" w:rsidR="00767123" w:rsidRDefault="00767123" w:rsidP="00767123">
      <w:r>
        <w:rPr>
          <w:noProof/>
        </w:rPr>
        <w:drawing>
          <wp:inline distT="0" distB="0" distL="0" distR="0" wp14:anchorId="06BCC81F" wp14:editId="351503B1">
            <wp:extent cx="2670810" cy="1601263"/>
            <wp:effectExtent l="19050" t="19050" r="15240" b="1841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01518" cy="1619674"/>
                    </a:xfrm>
                    <a:prstGeom prst="rect">
                      <a:avLst/>
                    </a:prstGeom>
                    <a:noFill/>
                    <a:ln>
                      <a:solidFill>
                        <a:schemeClr val="tx1">
                          <a:lumMod val="50000"/>
                          <a:lumOff val="50000"/>
                        </a:schemeClr>
                      </a:solidFill>
                    </a:ln>
                  </pic:spPr>
                </pic:pic>
              </a:graphicData>
            </a:graphic>
          </wp:inline>
        </w:drawing>
      </w:r>
    </w:p>
    <w:p w14:paraId="22A722A8" w14:textId="64B8132E" w:rsidR="001330ED" w:rsidRDefault="001330ED" w:rsidP="00767123"/>
    <w:p w14:paraId="020B34F2" w14:textId="77777777" w:rsidR="001330ED" w:rsidRDefault="001330ED" w:rsidP="001330ED">
      <w:pPr>
        <w:pStyle w:val="MainCodeBlock"/>
      </w:pPr>
      <w:r>
        <w:t>using System;</w:t>
      </w:r>
    </w:p>
    <w:p w14:paraId="02FACFEE" w14:textId="77777777" w:rsidR="001330ED" w:rsidRDefault="001330ED" w:rsidP="001330ED">
      <w:pPr>
        <w:pStyle w:val="MainCodeBlock"/>
      </w:pPr>
      <w:r>
        <w:t>using System.Threading.Tasks;</w:t>
      </w:r>
    </w:p>
    <w:p w14:paraId="6B0790C9" w14:textId="77777777" w:rsidR="001330ED" w:rsidRDefault="001330ED" w:rsidP="001330ED">
      <w:pPr>
        <w:pStyle w:val="MainCodeBlock"/>
      </w:pPr>
      <w:r>
        <w:t>using Microsoft.Identity.Web;</w:t>
      </w:r>
    </w:p>
    <w:p w14:paraId="1C4A701E" w14:textId="77777777" w:rsidR="001330ED" w:rsidRDefault="001330ED" w:rsidP="001330ED">
      <w:pPr>
        <w:pStyle w:val="MainCodeBlock"/>
      </w:pPr>
      <w:r>
        <w:t>using Microsoft.Rest;</w:t>
      </w:r>
    </w:p>
    <w:p w14:paraId="6EBBFFE5" w14:textId="77777777" w:rsidR="001330ED" w:rsidRDefault="001330ED" w:rsidP="001330ED">
      <w:pPr>
        <w:pStyle w:val="MainCodeBlock"/>
      </w:pPr>
      <w:r>
        <w:t>using Microsoft.PowerBI.Api;</w:t>
      </w:r>
    </w:p>
    <w:p w14:paraId="3D54DB98" w14:textId="77777777" w:rsidR="001330ED" w:rsidRDefault="001330ED" w:rsidP="001330ED">
      <w:pPr>
        <w:pStyle w:val="MainCodeBlock"/>
      </w:pPr>
    </w:p>
    <w:p w14:paraId="7B79232B" w14:textId="77777777" w:rsidR="001330ED" w:rsidRDefault="001330ED" w:rsidP="001330ED">
      <w:pPr>
        <w:pStyle w:val="MainCodeBlock"/>
      </w:pPr>
      <w:r>
        <w:t>namespace UserOwnsData.Services {</w:t>
      </w:r>
    </w:p>
    <w:p w14:paraId="7147175D" w14:textId="77777777" w:rsidR="001330ED" w:rsidRDefault="001330ED" w:rsidP="001330ED">
      <w:pPr>
        <w:pStyle w:val="MainCodeBlock"/>
      </w:pPr>
    </w:p>
    <w:p w14:paraId="4F58369B" w14:textId="77777777" w:rsidR="001330ED" w:rsidRDefault="001330ED" w:rsidP="001330ED">
      <w:pPr>
        <w:pStyle w:val="MainCodeBlock"/>
      </w:pPr>
      <w:r>
        <w:t xml:space="preserve">  public class EmbeddedReportViewModel {</w:t>
      </w:r>
    </w:p>
    <w:p w14:paraId="0633C0D6" w14:textId="77777777" w:rsidR="001330ED" w:rsidRDefault="001330ED" w:rsidP="001330ED">
      <w:pPr>
        <w:pStyle w:val="MainCodeBlock"/>
      </w:pPr>
      <w:r>
        <w:t xml:space="preserve">    public string Id;</w:t>
      </w:r>
    </w:p>
    <w:p w14:paraId="0A799422" w14:textId="77777777" w:rsidR="001330ED" w:rsidRDefault="001330ED" w:rsidP="001330ED">
      <w:pPr>
        <w:pStyle w:val="MainCodeBlock"/>
      </w:pPr>
      <w:r>
        <w:t xml:space="preserve">    public string Name;</w:t>
      </w:r>
    </w:p>
    <w:p w14:paraId="75348D47" w14:textId="77777777" w:rsidR="001330ED" w:rsidRDefault="001330ED" w:rsidP="001330ED">
      <w:pPr>
        <w:pStyle w:val="MainCodeBlock"/>
      </w:pPr>
      <w:r>
        <w:t xml:space="preserve">    public string EmbedUrl;</w:t>
      </w:r>
    </w:p>
    <w:p w14:paraId="7C1CCE15" w14:textId="77777777" w:rsidR="001330ED" w:rsidRDefault="001330ED" w:rsidP="001330ED">
      <w:pPr>
        <w:pStyle w:val="MainCodeBlock"/>
      </w:pPr>
      <w:r>
        <w:t xml:space="preserve">    public string Token;</w:t>
      </w:r>
    </w:p>
    <w:p w14:paraId="781AEE0B" w14:textId="77777777" w:rsidR="001330ED" w:rsidRDefault="001330ED" w:rsidP="001330ED">
      <w:pPr>
        <w:pStyle w:val="MainCodeBlock"/>
      </w:pPr>
      <w:r>
        <w:t xml:space="preserve">  }</w:t>
      </w:r>
    </w:p>
    <w:p w14:paraId="3C2B03EC" w14:textId="77777777" w:rsidR="001330ED" w:rsidRDefault="001330ED" w:rsidP="001330ED">
      <w:pPr>
        <w:pStyle w:val="MainCodeBlock"/>
      </w:pPr>
    </w:p>
    <w:p w14:paraId="59424C2D" w14:textId="77777777" w:rsidR="001330ED" w:rsidRDefault="001330ED" w:rsidP="001330ED">
      <w:pPr>
        <w:pStyle w:val="MainCodeBlock"/>
      </w:pPr>
      <w:r>
        <w:t xml:space="preserve">  public class PowerBiServiceApi {</w:t>
      </w:r>
    </w:p>
    <w:p w14:paraId="5F713336" w14:textId="77777777" w:rsidR="001330ED" w:rsidRDefault="001330ED" w:rsidP="001330ED">
      <w:pPr>
        <w:pStyle w:val="MainCodeBlock"/>
      </w:pPr>
    </w:p>
    <w:p w14:paraId="14C688CB" w14:textId="77777777" w:rsidR="001330ED" w:rsidRDefault="001330ED" w:rsidP="001330ED">
      <w:pPr>
        <w:pStyle w:val="MainCodeBlock"/>
      </w:pPr>
      <w:r>
        <w:t xml:space="preserve">    readonly ITokenAcquisition tokenAcquisition;</w:t>
      </w:r>
    </w:p>
    <w:p w14:paraId="1F7A95FC" w14:textId="77777777" w:rsidR="001330ED" w:rsidRDefault="001330ED" w:rsidP="001330ED">
      <w:pPr>
        <w:pStyle w:val="MainCodeBlock"/>
      </w:pPr>
    </w:p>
    <w:p w14:paraId="3CD8ADE7" w14:textId="77777777" w:rsidR="001330ED" w:rsidRDefault="001330ED" w:rsidP="001330ED">
      <w:pPr>
        <w:pStyle w:val="MainCodeBlock"/>
      </w:pPr>
      <w:r>
        <w:t xml:space="preserve">    public PowerBiServiceApi(ITokenAcquisition tokenAcquisition) {</w:t>
      </w:r>
    </w:p>
    <w:p w14:paraId="5F944A16" w14:textId="77777777" w:rsidR="001330ED" w:rsidRDefault="001330ED" w:rsidP="001330ED">
      <w:pPr>
        <w:pStyle w:val="MainCodeBlock"/>
      </w:pPr>
      <w:r>
        <w:t xml:space="preserve">      this.tokenAcquisition = tokenAcquisition;</w:t>
      </w:r>
    </w:p>
    <w:p w14:paraId="56EB1FA8" w14:textId="77777777" w:rsidR="001330ED" w:rsidRDefault="001330ED" w:rsidP="001330ED">
      <w:pPr>
        <w:pStyle w:val="MainCodeBlock"/>
      </w:pPr>
      <w:r>
        <w:t xml:space="preserve">    }</w:t>
      </w:r>
    </w:p>
    <w:p w14:paraId="152A5EEE" w14:textId="77777777" w:rsidR="001330ED" w:rsidRDefault="001330ED" w:rsidP="001330ED">
      <w:pPr>
        <w:pStyle w:val="MainCodeBlock"/>
      </w:pPr>
    </w:p>
    <w:p w14:paraId="15887D59" w14:textId="77777777" w:rsidR="001330ED" w:rsidRDefault="001330ED" w:rsidP="001330ED">
      <w:pPr>
        <w:pStyle w:val="MainCodeBlock"/>
      </w:pPr>
      <w:r>
        <w:t xml:space="preserve">    const string urlPowerBiServiceApiRoot = "https://api.powerbi.com/";</w:t>
      </w:r>
    </w:p>
    <w:p w14:paraId="303D6B3E" w14:textId="77777777" w:rsidR="001330ED" w:rsidRDefault="001330ED" w:rsidP="001330ED">
      <w:pPr>
        <w:pStyle w:val="MainCodeBlock"/>
      </w:pPr>
    </w:p>
    <w:p w14:paraId="3F47EDEF" w14:textId="77777777" w:rsidR="001330ED" w:rsidRDefault="001330ED" w:rsidP="001330ED">
      <w:pPr>
        <w:pStyle w:val="MainCodeBlock"/>
      </w:pPr>
      <w:r>
        <w:t xml:space="preserve">    public static readonly string[] RequiredScopes =</w:t>
      </w:r>
    </w:p>
    <w:p w14:paraId="457FBD72" w14:textId="77777777" w:rsidR="001330ED" w:rsidRDefault="001330ED" w:rsidP="001330ED">
      <w:pPr>
        <w:pStyle w:val="MainCodeBlock"/>
      </w:pPr>
      <w:r>
        <w:t xml:space="preserve">      new string[] {</w:t>
      </w:r>
    </w:p>
    <w:p w14:paraId="50938D2A" w14:textId="77777777" w:rsidR="001330ED" w:rsidRDefault="001330ED" w:rsidP="001330ED">
      <w:pPr>
        <w:pStyle w:val="MainCodeBlock"/>
      </w:pPr>
      <w:r>
        <w:t xml:space="preserve">        "https://analysis.windows.net/powerbi/api/Group.Read.All",</w:t>
      </w:r>
    </w:p>
    <w:p w14:paraId="479B5A6D" w14:textId="77777777" w:rsidR="001330ED" w:rsidRDefault="001330ED" w:rsidP="001330ED">
      <w:pPr>
        <w:pStyle w:val="MainCodeBlock"/>
      </w:pPr>
      <w:r>
        <w:t xml:space="preserve">        "https://analysis.windows.net/powerbi/api/Dashboard.Read.All",</w:t>
      </w:r>
    </w:p>
    <w:p w14:paraId="2DE8DD18" w14:textId="77777777" w:rsidR="001330ED" w:rsidRDefault="001330ED" w:rsidP="001330ED">
      <w:pPr>
        <w:pStyle w:val="MainCodeBlock"/>
      </w:pPr>
      <w:r>
        <w:t xml:space="preserve">        "https://analysis.windows.net/powerbi/api/Report.ReadWrite.All",</w:t>
      </w:r>
    </w:p>
    <w:p w14:paraId="59769EDC" w14:textId="77777777" w:rsidR="001330ED" w:rsidRDefault="001330ED" w:rsidP="001330ED">
      <w:pPr>
        <w:pStyle w:val="MainCodeBlock"/>
      </w:pPr>
      <w:r>
        <w:t xml:space="preserve">        "https://analysis.windows.net/powerbi/api/Dataset.ReadWrite.All",</w:t>
      </w:r>
    </w:p>
    <w:p w14:paraId="36B94027" w14:textId="77777777" w:rsidR="001330ED" w:rsidRDefault="001330ED" w:rsidP="001330ED">
      <w:pPr>
        <w:pStyle w:val="MainCodeBlock"/>
      </w:pPr>
      <w:r>
        <w:t xml:space="preserve">        "https://analysis.windows.net/powerbi/api/Content.Create",</w:t>
      </w:r>
    </w:p>
    <w:p w14:paraId="7BDEF706" w14:textId="77777777" w:rsidR="001330ED" w:rsidRDefault="001330ED" w:rsidP="001330ED">
      <w:pPr>
        <w:pStyle w:val="MainCodeBlock"/>
      </w:pPr>
      <w:r>
        <w:t xml:space="preserve">    };</w:t>
      </w:r>
    </w:p>
    <w:p w14:paraId="33B79FBC" w14:textId="77777777" w:rsidR="001330ED" w:rsidRDefault="001330ED" w:rsidP="001330ED">
      <w:pPr>
        <w:pStyle w:val="MainCodeBlock"/>
      </w:pPr>
    </w:p>
    <w:p w14:paraId="2677C132" w14:textId="77777777" w:rsidR="001330ED" w:rsidRDefault="001330ED" w:rsidP="001330ED">
      <w:pPr>
        <w:pStyle w:val="MainCodeBlock"/>
      </w:pPr>
      <w:r>
        <w:t xml:space="preserve">    public async Task&lt;EmbeddedReportViewModel&gt; GetReport(Guid WorkspaceId, Guid ReportId) {</w:t>
      </w:r>
    </w:p>
    <w:p w14:paraId="5B3B6318" w14:textId="77777777" w:rsidR="001330ED" w:rsidRDefault="001330ED" w:rsidP="001330ED">
      <w:pPr>
        <w:pStyle w:val="MainCodeBlock"/>
      </w:pPr>
      <w:r>
        <w:t xml:space="preserve">      // get access token</w:t>
      </w:r>
    </w:p>
    <w:p w14:paraId="105577F2" w14:textId="77777777" w:rsidR="001330ED" w:rsidRDefault="001330ED" w:rsidP="001330ED">
      <w:pPr>
        <w:pStyle w:val="MainCodeBlock"/>
      </w:pPr>
      <w:r>
        <w:t xml:space="preserve">      var accessToken = this.tokenAcquisition.GetAccessTokenForUserAsync(RequiredScopes).Result;</w:t>
      </w:r>
    </w:p>
    <w:p w14:paraId="39E74BCB" w14:textId="77777777" w:rsidR="001330ED" w:rsidRDefault="001330ED" w:rsidP="001330ED">
      <w:pPr>
        <w:pStyle w:val="MainCodeBlock"/>
      </w:pPr>
      <w:r>
        <w:t xml:space="preserve">      // create PBI client to call Power BI Service API</w:t>
      </w:r>
    </w:p>
    <w:p w14:paraId="79536C28" w14:textId="77777777" w:rsidR="001330ED" w:rsidRDefault="001330ED" w:rsidP="001330ED">
      <w:pPr>
        <w:pStyle w:val="MainCodeBlock"/>
      </w:pPr>
      <w:r>
        <w:t xml:space="preserve">      var tokenCredentials = new TokenCredentials(accessToken, "Bearer");</w:t>
      </w:r>
    </w:p>
    <w:p w14:paraId="10692A54" w14:textId="77777777" w:rsidR="001330ED" w:rsidRDefault="001330ED" w:rsidP="001330ED">
      <w:pPr>
        <w:pStyle w:val="MainCodeBlock"/>
      </w:pPr>
      <w:r>
        <w:t xml:space="preserve">      PowerBIClient pbiClient = new PowerBIClient(new Uri(urlPowerBiServiceApiRoot), tokenCredentials);</w:t>
      </w:r>
    </w:p>
    <w:p w14:paraId="2D898C4B" w14:textId="77777777" w:rsidR="001330ED" w:rsidRDefault="001330ED" w:rsidP="001330ED">
      <w:pPr>
        <w:pStyle w:val="MainCodeBlock"/>
      </w:pPr>
      <w:r>
        <w:t xml:space="preserve">      // call to Power BI Service API to get embedding data</w:t>
      </w:r>
    </w:p>
    <w:p w14:paraId="10D7E06E" w14:textId="77777777" w:rsidR="001330ED" w:rsidRDefault="001330ED" w:rsidP="001330ED">
      <w:pPr>
        <w:pStyle w:val="MainCodeBlock"/>
      </w:pPr>
      <w:r>
        <w:t xml:space="preserve">      var report = await pbiClient.Reports.GetReportInGroupAsync(WorkspaceId, ReportId);</w:t>
      </w:r>
    </w:p>
    <w:p w14:paraId="44C9A4DE" w14:textId="77777777" w:rsidR="001330ED" w:rsidRDefault="001330ED" w:rsidP="001330ED">
      <w:pPr>
        <w:pStyle w:val="MainCodeBlock"/>
      </w:pPr>
      <w:r>
        <w:t xml:space="preserve">      // return report embedding data to caller</w:t>
      </w:r>
    </w:p>
    <w:p w14:paraId="06C6A860" w14:textId="77777777" w:rsidR="001330ED" w:rsidRDefault="001330ED" w:rsidP="001330ED">
      <w:pPr>
        <w:pStyle w:val="MainCodeBlock"/>
      </w:pPr>
      <w:r>
        <w:t xml:space="preserve">      return new EmbeddedReportViewModel {</w:t>
      </w:r>
    </w:p>
    <w:p w14:paraId="0E36288B" w14:textId="77777777" w:rsidR="001330ED" w:rsidRDefault="001330ED" w:rsidP="001330ED">
      <w:pPr>
        <w:pStyle w:val="MainCodeBlock"/>
      </w:pPr>
      <w:r>
        <w:t xml:space="preserve">        Id = report.Id.ToString(),</w:t>
      </w:r>
    </w:p>
    <w:p w14:paraId="4EBE22C7" w14:textId="77777777" w:rsidR="001330ED" w:rsidRDefault="001330ED" w:rsidP="001330ED">
      <w:pPr>
        <w:pStyle w:val="MainCodeBlock"/>
      </w:pPr>
      <w:r>
        <w:t xml:space="preserve">        EmbedUrl = report.EmbedUrl,</w:t>
      </w:r>
    </w:p>
    <w:p w14:paraId="6F4914AA" w14:textId="77777777" w:rsidR="001330ED" w:rsidRDefault="001330ED" w:rsidP="001330ED">
      <w:pPr>
        <w:pStyle w:val="MainCodeBlock"/>
      </w:pPr>
      <w:r>
        <w:t xml:space="preserve">        Name = report.Name,</w:t>
      </w:r>
    </w:p>
    <w:p w14:paraId="61AABEEF" w14:textId="77777777" w:rsidR="001330ED" w:rsidRDefault="001330ED" w:rsidP="001330ED">
      <w:pPr>
        <w:pStyle w:val="MainCodeBlock"/>
      </w:pPr>
      <w:r>
        <w:t xml:space="preserve">        Token = accessToken</w:t>
      </w:r>
    </w:p>
    <w:p w14:paraId="6E6BB65B" w14:textId="77777777" w:rsidR="001330ED" w:rsidRDefault="001330ED" w:rsidP="001330ED">
      <w:pPr>
        <w:pStyle w:val="MainCodeBlock"/>
      </w:pPr>
      <w:r>
        <w:t xml:space="preserve">      };</w:t>
      </w:r>
    </w:p>
    <w:p w14:paraId="353FB19A" w14:textId="77777777" w:rsidR="001330ED" w:rsidRDefault="001330ED" w:rsidP="001330ED">
      <w:pPr>
        <w:pStyle w:val="MainCodeBlock"/>
      </w:pPr>
      <w:r>
        <w:t xml:space="preserve">    }</w:t>
      </w:r>
    </w:p>
    <w:p w14:paraId="678D3430" w14:textId="77777777" w:rsidR="001330ED" w:rsidRDefault="001330ED" w:rsidP="001330ED">
      <w:pPr>
        <w:pStyle w:val="MainCodeBlock"/>
      </w:pPr>
      <w:r>
        <w:t xml:space="preserve">  }</w:t>
      </w:r>
    </w:p>
    <w:p w14:paraId="04C4AA0D" w14:textId="2F180E13" w:rsidR="001330ED" w:rsidRDefault="001330ED" w:rsidP="001330ED">
      <w:pPr>
        <w:pStyle w:val="MainCodeBlock"/>
      </w:pPr>
      <w:r>
        <w:t>}</w:t>
      </w:r>
    </w:p>
    <w:p w14:paraId="535A04A4" w14:textId="77777777" w:rsidR="001330ED" w:rsidRDefault="001330ED" w:rsidP="00767123"/>
    <w:p w14:paraId="09E833DB" w14:textId="33495A72" w:rsidR="001330ED" w:rsidRDefault="001330ED" w:rsidP="00767123">
      <w:r>
        <w:lastRenderedPageBreak/>
        <w:t>Z</w:t>
      </w:r>
    </w:p>
    <w:p w14:paraId="530EC577" w14:textId="54AAF19C" w:rsidR="005B1D0B" w:rsidRDefault="005B1D0B" w:rsidP="001330ED">
      <w:pPr>
        <w:pStyle w:val="MainCodeBlock"/>
      </w:pPr>
      <w:r w:rsidRPr="005B1D0B">
        <w:t>using Microsoft.Identity.Web.TokenCacheProviders.InMemory;</w:t>
      </w:r>
    </w:p>
    <w:p w14:paraId="201F9352" w14:textId="6ADD9E4C" w:rsidR="001330ED" w:rsidRDefault="001330ED" w:rsidP="001330ED">
      <w:pPr>
        <w:pStyle w:val="MainCodeBlock"/>
      </w:pPr>
      <w:r w:rsidRPr="001330ED">
        <w:t>using UserOwnsData.Services;</w:t>
      </w:r>
    </w:p>
    <w:p w14:paraId="10A6E5AF" w14:textId="2EAE77A1" w:rsidR="001330ED" w:rsidRDefault="001330ED" w:rsidP="00767123">
      <w:r>
        <w:t>It should currently look like this.</w:t>
      </w:r>
    </w:p>
    <w:p w14:paraId="2C92EA60" w14:textId="77777777" w:rsidR="001330ED" w:rsidRPr="005B1D0B" w:rsidRDefault="001330ED" w:rsidP="001330ED">
      <w:pPr>
        <w:pStyle w:val="MainCodeBlock"/>
        <w:rPr>
          <w:color w:val="808080" w:themeColor="background1" w:themeShade="80"/>
        </w:rPr>
      </w:pPr>
      <w:r w:rsidRPr="005B1D0B">
        <w:rPr>
          <w:color w:val="808080" w:themeColor="background1" w:themeShade="80"/>
        </w:rPr>
        <w:t>public void ConfigureServices(IServiceCollection services) {</w:t>
      </w:r>
    </w:p>
    <w:p w14:paraId="1B36325A" w14:textId="77777777" w:rsidR="001330ED" w:rsidRDefault="001330ED" w:rsidP="001330ED">
      <w:pPr>
        <w:pStyle w:val="MainCodeBlock"/>
      </w:pPr>
    </w:p>
    <w:p w14:paraId="0936797F" w14:textId="77777777" w:rsidR="001330ED" w:rsidRDefault="001330ED" w:rsidP="001330ED">
      <w:pPr>
        <w:pStyle w:val="MainCodeBlock"/>
      </w:pPr>
      <w:r>
        <w:t xml:space="preserve">  services.AddSignIn(Configuration);</w:t>
      </w:r>
    </w:p>
    <w:p w14:paraId="09DFA59A" w14:textId="77777777" w:rsidR="001330ED" w:rsidRDefault="001330ED" w:rsidP="001330ED">
      <w:pPr>
        <w:pStyle w:val="MainCodeBlock"/>
      </w:pPr>
    </w:p>
    <w:p w14:paraId="63E0BBB7"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services.AddControllersWithViews(options =&gt; {</w:t>
      </w:r>
    </w:p>
    <w:p w14:paraId="3F8E5337"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var policy = new AuthorizationPolicyBuilder()</w:t>
      </w:r>
    </w:p>
    <w:p w14:paraId="521B48DC"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.RequireAuthenticatedUser()</w:t>
      </w:r>
    </w:p>
    <w:p w14:paraId="7BC6FEA1"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.Build();</w:t>
      </w:r>
    </w:p>
    <w:p w14:paraId="1C23571C"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options.Filters.Add(new AuthorizeFilter(policy));</w:t>
      </w:r>
    </w:p>
    <w:p w14:paraId="12D180F3" w14:textId="77777777" w:rsidR="001330ED" w:rsidRDefault="001330ED" w:rsidP="001330ED">
      <w:pPr>
        <w:pStyle w:val="MainCodeBlock"/>
      </w:pPr>
      <w:r w:rsidRPr="005B1D0B">
        <w:rPr>
          <w:color w:val="808080" w:themeColor="background1" w:themeShade="80"/>
        </w:rPr>
        <w:t xml:space="preserve">  }).</w:t>
      </w:r>
      <w:r>
        <w:t>AddMicrosoftIdentityUI();</w:t>
      </w:r>
    </w:p>
    <w:p w14:paraId="0A4CB176" w14:textId="77777777" w:rsidR="001330ED" w:rsidRPr="005B1D0B" w:rsidRDefault="001330ED" w:rsidP="001330ED">
      <w:pPr>
        <w:pStyle w:val="MainCodeBlock"/>
        <w:rPr>
          <w:color w:val="808080" w:themeColor="background1" w:themeShade="80"/>
        </w:rPr>
      </w:pPr>
    </w:p>
    <w:p w14:paraId="3B40C4C6"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services.AddRazorPages();</w:t>
      </w:r>
    </w:p>
    <w:p w14:paraId="3EC9AFA7" w14:textId="77777777" w:rsidR="001330ED" w:rsidRPr="005B1D0B" w:rsidRDefault="001330ED" w:rsidP="001330ED">
      <w:pPr>
        <w:pStyle w:val="MainCodeBlock"/>
        <w:rPr>
          <w:color w:val="808080" w:themeColor="background1" w:themeShade="80"/>
        </w:rPr>
      </w:pPr>
    </w:p>
    <w:p w14:paraId="76302956" w14:textId="5A647DB2" w:rsidR="001330ED" w:rsidRPr="005B1D0B" w:rsidRDefault="001330ED" w:rsidP="001330ED">
      <w:pPr>
        <w:pStyle w:val="MainCodeBlock"/>
        <w:rPr>
          <w:color w:val="808080" w:themeColor="background1" w:themeShade="80"/>
        </w:rPr>
      </w:pPr>
      <w:r w:rsidRPr="005B1D0B">
        <w:rPr>
          <w:color w:val="808080" w:themeColor="background1" w:themeShade="80"/>
        </w:rPr>
        <w:t>}</w:t>
      </w:r>
    </w:p>
    <w:p w14:paraId="01AC8219" w14:textId="339414EB" w:rsidR="001330ED" w:rsidRDefault="005B1D0B" w:rsidP="00767123">
      <w:r>
        <w:t>X</w:t>
      </w:r>
    </w:p>
    <w:p w14:paraId="7383978B" w14:textId="77777777" w:rsidR="005B1D0B" w:rsidRPr="005B1D0B" w:rsidRDefault="005B1D0B" w:rsidP="005B1D0B">
      <w:pPr>
        <w:pStyle w:val="MainCodeBlock"/>
        <w:rPr>
          <w:color w:val="808080" w:themeColor="background1" w:themeShade="80"/>
        </w:rPr>
      </w:pPr>
      <w:r w:rsidRPr="005B1D0B">
        <w:rPr>
          <w:color w:val="808080" w:themeColor="background1" w:themeShade="80"/>
        </w:rPr>
        <w:t>public void ConfigureServices(IServiceCollection services) {</w:t>
      </w:r>
    </w:p>
    <w:p w14:paraId="1A59A74F" w14:textId="77777777" w:rsidR="005B1D0B" w:rsidRPr="005B1D0B" w:rsidRDefault="005B1D0B" w:rsidP="005B1D0B">
      <w:pPr>
        <w:pStyle w:val="MainCodeBlock"/>
        <w:rPr>
          <w:color w:val="808080" w:themeColor="background1" w:themeShade="80"/>
        </w:rPr>
      </w:pPr>
    </w:p>
    <w:p w14:paraId="7C744641"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services.AddSignIn(Configuration);</w:t>
      </w:r>
    </w:p>
    <w:p w14:paraId="13B83389" w14:textId="77777777" w:rsidR="005B1D0B" w:rsidRDefault="005B1D0B" w:rsidP="005B1D0B">
      <w:pPr>
        <w:pStyle w:val="MainCodeBlock"/>
      </w:pPr>
    </w:p>
    <w:p w14:paraId="1C9DD56E" w14:textId="77777777" w:rsidR="005B1D0B" w:rsidRDefault="005B1D0B" w:rsidP="005B1D0B">
      <w:pPr>
        <w:pStyle w:val="MainCodeBlock"/>
      </w:pPr>
      <w:r>
        <w:t xml:space="preserve">  services</w:t>
      </w:r>
    </w:p>
    <w:p w14:paraId="6E119B73" w14:textId="77777777" w:rsidR="005B1D0B" w:rsidRDefault="005B1D0B" w:rsidP="005B1D0B">
      <w:pPr>
        <w:pStyle w:val="MainCodeBlock"/>
      </w:pPr>
      <w:r>
        <w:t xml:space="preserve">    .AddWebAppCallsProtectedWebApi(Configuration, PowerBiServiceApi.RequiredScopes)</w:t>
      </w:r>
    </w:p>
    <w:p w14:paraId="34857759" w14:textId="77777777" w:rsidR="005B1D0B" w:rsidRDefault="005B1D0B" w:rsidP="005B1D0B">
      <w:pPr>
        <w:pStyle w:val="MainCodeBlock"/>
      </w:pPr>
      <w:r>
        <w:t xml:space="preserve">    .AddInMemoryTokenCaches();</w:t>
      </w:r>
    </w:p>
    <w:p w14:paraId="7F4072CF" w14:textId="77777777" w:rsidR="005B1D0B" w:rsidRDefault="005B1D0B" w:rsidP="005B1D0B">
      <w:pPr>
        <w:pStyle w:val="MainCodeBlock"/>
      </w:pPr>
    </w:p>
    <w:p w14:paraId="66817B77" w14:textId="77777777" w:rsidR="005B1D0B" w:rsidRDefault="005B1D0B" w:rsidP="005B1D0B">
      <w:pPr>
        <w:pStyle w:val="MainCodeBlock"/>
      </w:pPr>
      <w:r>
        <w:t xml:space="preserve">  services.AddScoped(typeof(PowerBiServiceApi));</w:t>
      </w:r>
    </w:p>
    <w:p w14:paraId="106A5F46" w14:textId="77777777" w:rsidR="005B1D0B" w:rsidRDefault="005B1D0B" w:rsidP="005B1D0B">
      <w:pPr>
        <w:pStyle w:val="MainCodeBlock"/>
      </w:pPr>
    </w:p>
    <w:p w14:paraId="5BD5A824"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services.AddControllersWithViews(options =&gt; {</w:t>
      </w:r>
    </w:p>
    <w:p w14:paraId="2EA05142"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var policy = new AuthorizationPolicyBuilder()</w:t>
      </w:r>
    </w:p>
    <w:p w14:paraId="575A2532"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.RequireAuthenticatedUser()</w:t>
      </w:r>
    </w:p>
    <w:p w14:paraId="3851CF4C"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.Build();</w:t>
      </w:r>
    </w:p>
    <w:p w14:paraId="358A722C"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options.Filters.Add(new AuthorizeFilter(policy));</w:t>
      </w:r>
    </w:p>
    <w:p w14:paraId="1B4ADA7A"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}).AddMicrosoftIdentityUI();</w:t>
      </w:r>
    </w:p>
    <w:p w14:paraId="21AC41A7" w14:textId="77777777" w:rsidR="005B1D0B" w:rsidRPr="005B1D0B" w:rsidRDefault="005B1D0B" w:rsidP="005B1D0B">
      <w:pPr>
        <w:pStyle w:val="MainCodeBlock"/>
        <w:rPr>
          <w:color w:val="808080" w:themeColor="background1" w:themeShade="80"/>
        </w:rPr>
      </w:pPr>
    </w:p>
    <w:p w14:paraId="685F7A82"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services.AddRazorPages();</w:t>
      </w:r>
    </w:p>
    <w:p w14:paraId="31EBBB13" w14:textId="77777777" w:rsidR="005B1D0B" w:rsidRPr="005B1D0B" w:rsidRDefault="005B1D0B" w:rsidP="005B1D0B">
      <w:pPr>
        <w:pStyle w:val="MainCodeBlock"/>
        <w:rPr>
          <w:color w:val="808080" w:themeColor="background1" w:themeShade="80"/>
        </w:rPr>
      </w:pPr>
    </w:p>
    <w:p w14:paraId="55F38E5E" w14:textId="3B748651" w:rsidR="005B1D0B" w:rsidRPr="005B1D0B" w:rsidRDefault="005B1D0B" w:rsidP="005B1D0B">
      <w:pPr>
        <w:pStyle w:val="MainCodeBlock"/>
        <w:rPr>
          <w:color w:val="808080" w:themeColor="background1" w:themeShade="80"/>
        </w:rPr>
      </w:pPr>
      <w:r w:rsidRPr="005B1D0B">
        <w:rPr>
          <w:color w:val="808080" w:themeColor="background1" w:themeShade="80"/>
        </w:rPr>
        <w:t>}</w:t>
      </w:r>
    </w:p>
    <w:p w14:paraId="2BC85784" w14:textId="3FD227AA" w:rsidR="001330ED" w:rsidRDefault="001330ED" w:rsidP="00767123">
      <w:r>
        <w:t>x</w:t>
      </w:r>
    </w:p>
    <w:p w14:paraId="0CBDFD66" w14:textId="0051B708" w:rsidR="001330ED" w:rsidRDefault="001330ED" w:rsidP="00767123">
      <w:r>
        <w:rPr>
          <w:noProof/>
        </w:rPr>
        <w:drawing>
          <wp:inline distT="0" distB="0" distL="0" distR="0" wp14:anchorId="11B0D71B" wp14:editId="1A26CE6D">
            <wp:extent cx="3055620" cy="1550670"/>
            <wp:effectExtent l="19050" t="19050" r="11430" b="1143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073970" cy="1559982"/>
                    </a:xfrm>
                    <a:prstGeom prst="rect">
                      <a:avLst/>
                    </a:prstGeom>
                    <a:noFill/>
                    <a:ln>
                      <a:solidFill>
                        <a:schemeClr val="tx1">
                          <a:lumMod val="50000"/>
                          <a:lumOff val="50000"/>
                        </a:schemeClr>
                      </a:solidFill>
                    </a:ln>
                  </pic:spPr>
                </pic:pic>
              </a:graphicData>
            </a:graphic>
          </wp:inline>
        </w:drawing>
      </w:r>
    </w:p>
    <w:p w14:paraId="59E76D12" w14:textId="1E502A1A" w:rsidR="005B1D0B" w:rsidRDefault="005B1D0B" w:rsidP="00767123"/>
    <w:p w14:paraId="046BF227" w14:textId="0C2562C0" w:rsidR="005B1D0B" w:rsidRDefault="005B1D0B" w:rsidP="00767123">
      <w:r>
        <w:rPr>
          <w:noProof/>
        </w:rPr>
        <w:lastRenderedPageBreak/>
        <w:drawing>
          <wp:inline distT="0" distB="0" distL="0" distR="0" wp14:anchorId="24BB739E" wp14:editId="5262E6D6">
            <wp:extent cx="2480310" cy="1139452"/>
            <wp:effectExtent l="19050" t="19050" r="15240" b="2286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06772" cy="1151609"/>
                    </a:xfrm>
                    <a:prstGeom prst="rect">
                      <a:avLst/>
                    </a:prstGeom>
                    <a:noFill/>
                    <a:ln>
                      <a:solidFill>
                        <a:schemeClr val="tx1">
                          <a:lumMod val="50000"/>
                          <a:lumOff val="50000"/>
                        </a:schemeClr>
                      </a:solidFill>
                    </a:ln>
                  </pic:spPr>
                </pic:pic>
              </a:graphicData>
            </a:graphic>
          </wp:inline>
        </w:drawing>
      </w:r>
    </w:p>
    <w:p w14:paraId="114A090A" w14:textId="77777777" w:rsidR="005B1D0B" w:rsidRDefault="005B1D0B" w:rsidP="00767123"/>
    <w:p w14:paraId="38F3E7A1" w14:textId="2F923F1F" w:rsidR="005B1D0B" w:rsidRDefault="005B1D0B" w:rsidP="00767123">
      <w:r>
        <w:rPr>
          <w:noProof/>
        </w:rPr>
        <w:drawing>
          <wp:inline distT="0" distB="0" distL="0" distR="0" wp14:anchorId="4BC01493" wp14:editId="6B1E3A0C">
            <wp:extent cx="2015490" cy="1027178"/>
            <wp:effectExtent l="19050" t="19050" r="22860" b="2095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46335" cy="1042898"/>
                    </a:xfrm>
                    <a:prstGeom prst="rect">
                      <a:avLst/>
                    </a:prstGeom>
                    <a:noFill/>
                    <a:ln>
                      <a:solidFill>
                        <a:schemeClr val="tx1">
                          <a:lumMod val="50000"/>
                          <a:lumOff val="50000"/>
                        </a:schemeClr>
                      </a:solidFill>
                    </a:ln>
                  </pic:spPr>
                </pic:pic>
              </a:graphicData>
            </a:graphic>
          </wp:inline>
        </w:drawing>
      </w:r>
    </w:p>
    <w:p w14:paraId="4F210CC2" w14:textId="64CFF01D" w:rsidR="00767123" w:rsidRDefault="008767A4" w:rsidP="00767123">
      <w:r>
        <w:rPr>
          <w:noProof/>
        </w:rPr>
        <w:drawing>
          <wp:inline distT="0" distB="0" distL="0" distR="0" wp14:anchorId="3328EC97" wp14:editId="6ABB29C0">
            <wp:extent cx="1474470" cy="1176493"/>
            <wp:effectExtent l="19050" t="19050" r="11430" b="2413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80616" cy="1181397"/>
                    </a:xfrm>
                    <a:prstGeom prst="rect">
                      <a:avLst/>
                    </a:prstGeom>
                    <a:noFill/>
                    <a:ln>
                      <a:solidFill>
                        <a:schemeClr val="tx1">
                          <a:lumMod val="50000"/>
                          <a:lumOff val="50000"/>
                        </a:schemeClr>
                      </a:solidFill>
                    </a:ln>
                  </pic:spPr>
                </pic:pic>
              </a:graphicData>
            </a:graphic>
          </wp:inline>
        </w:drawing>
      </w:r>
    </w:p>
    <w:p w14:paraId="183B6659" w14:textId="77777777" w:rsidR="008767A4" w:rsidRDefault="008767A4" w:rsidP="00767123"/>
    <w:p w14:paraId="40B8FA11" w14:textId="39EB0B2B" w:rsidR="008767A4" w:rsidRDefault="008767A4" w:rsidP="00767123">
      <w:r>
        <w:rPr>
          <w:noProof/>
        </w:rPr>
        <w:drawing>
          <wp:inline distT="0" distB="0" distL="0" distR="0" wp14:anchorId="4E0014D4" wp14:editId="73BF1CB2">
            <wp:extent cx="2042160" cy="996023"/>
            <wp:effectExtent l="19050" t="19050" r="15240" b="1397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670" cy="1003588"/>
                    </a:xfrm>
                    <a:prstGeom prst="rect">
                      <a:avLst/>
                    </a:prstGeom>
                    <a:noFill/>
                    <a:ln>
                      <a:solidFill>
                        <a:schemeClr val="tx1">
                          <a:lumMod val="50000"/>
                          <a:lumOff val="50000"/>
                        </a:schemeClr>
                      </a:solidFill>
                    </a:ln>
                  </pic:spPr>
                </pic:pic>
              </a:graphicData>
            </a:graphic>
          </wp:inline>
        </w:drawing>
      </w:r>
    </w:p>
    <w:p w14:paraId="0371DF1B" w14:textId="022B88FD" w:rsidR="008767A4" w:rsidRDefault="008767A4" w:rsidP="008767A4">
      <w:pPr>
        <w:pStyle w:val="MainCodeBlock"/>
      </w:pPr>
    </w:p>
    <w:p w14:paraId="29FF95C3" w14:textId="74B31EEB" w:rsidR="005A426B" w:rsidRDefault="008767A4" w:rsidP="00E502B4">
      <w:r>
        <w:t>This is what it looks like at first</w:t>
      </w:r>
    </w:p>
    <w:p w14:paraId="5EFF2F7E" w14:textId="77777777" w:rsidR="008767A4" w:rsidRDefault="008767A4" w:rsidP="008767A4">
      <w:pPr>
        <w:pStyle w:val="MainCodeBlock"/>
      </w:pPr>
      <w:r>
        <w:t>namespace UserOwnsData.Pages {</w:t>
      </w:r>
    </w:p>
    <w:p w14:paraId="7ECDE17E" w14:textId="77777777" w:rsidR="008767A4" w:rsidRDefault="008767A4" w:rsidP="008767A4">
      <w:pPr>
        <w:pStyle w:val="MainCodeBlock"/>
      </w:pPr>
    </w:p>
    <w:p w14:paraId="3B508E1E" w14:textId="77777777" w:rsidR="008767A4" w:rsidRDefault="008767A4" w:rsidP="008767A4">
      <w:pPr>
        <w:pStyle w:val="MainCodeBlock"/>
      </w:pPr>
      <w:r>
        <w:t xml:space="preserve">  public class ReportModel : PageModel {</w:t>
      </w:r>
    </w:p>
    <w:p w14:paraId="1C68EBBE" w14:textId="77777777" w:rsidR="008767A4" w:rsidRDefault="008767A4" w:rsidP="008767A4">
      <w:pPr>
        <w:pStyle w:val="MainCodeBlock"/>
      </w:pPr>
    </w:p>
    <w:p w14:paraId="00289F82" w14:textId="77777777" w:rsidR="008767A4" w:rsidRDefault="008767A4" w:rsidP="008767A4">
      <w:pPr>
        <w:pStyle w:val="MainCodeBlock"/>
      </w:pPr>
      <w:r>
        <w:t xml:space="preserve">    public void OnGet() {</w:t>
      </w:r>
    </w:p>
    <w:p w14:paraId="317BFCA5" w14:textId="77777777" w:rsidR="008767A4" w:rsidRDefault="008767A4" w:rsidP="008767A4">
      <w:pPr>
        <w:pStyle w:val="MainCodeBlock"/>
      </w:pPr>
    </w:p>
    <w:p w14:paraId="7C98052E" w14:textId="77777777" w:rsidR="008767A4" w:rsidRDefault="008767A4" w:rsidP="008767A4">
      <w:pPr>
        <w:pStyle w:val="MainCodeBlock"/>
      </w:pPr>
      <w:r>
        <w:t xml:space="preserve">    }</w:t>
      </w:r>
    </w:p>
    <w:p w14:paraId="6F0BA99F" w14:textId="77777777" w:rsidR="008767A4" w:rsidRDefault="008767A4" w:rsidP="008767A4">
      <w:pPr>
        <w:pStyle w:val="MainCodeBlock"/>
      </w:pPr>
    </w:p>
    <w:p w14:paraId="2D7738F7" w14:textId="77777777" w:rsidR="008767A4" w:rsidRDefault="008767A4" w:rsidP="008767A4">
      <w:pPr>
        <w:pStyle w:val="MainCodeBlock"/>
      </w:pPr>
      <w:r>
        <w:t xml:space="preserve">  }</w:t>
      </w:r>
    </w:p>
    <w:p w14:paraId="51D12D7A" w14:textId="77777777" w:rsidR="008767A4" w:rsidRDefault="008767A4" w:rsidP="008767A4">
      <w:pPr>
        <w:pStyle w:val="MainCodeBlock"/>
      </w:pPr>
    </w:p>
    <w:p w14:paraId="52E6242B" w14:textId="60CA81AD" w:rsidR="008767A4" w:rsidRDefault="008767A4" w:rsidP="008767A4">
      <w:pPr>
        <w:pStyle w:val="MainCodeBlock"/>
      </w:pPr>
      <w:r>
        <w:t>}</w:t>
      </w:r>
    </w:p>
    <w:p w14:paraId="76532F41" w14:textId="60E2C1D1" w:rsidR="005A426B" w:rsidRDefault="008767A4" w:rsidP="00E502B4">
      <w:r>
        <w:t>Add this up top</w:t>
      </w:r>
    </w:p>
    <w:p w14:paraId="1793872D" w14:textId="7A9C5B28" w:rsidR="008767A4" w:rsidRDefault="008767A4" w:rsidP="008767A4">
      <w:pPr>
        <w:pStyle w:val="MainCodeBlock"/>
      </w:pPr>
      <w:r w:rsidRPr="008767A4">
        <w:t>using UserOwnsData.Services;</w:t>
      </w:r>
    </w:p>
    <w:p w14:paraId="788D4440" w14:textId="10E7F1E5" w:rsidR="000C0A10" w:rsidRDefault="000C0A10">
      <w:pPr>
        <w:spacing w:before="0" w:after="200" w:line="276" w:lineRule="auto"/>
      </w:pPr>
      <w:r>
        <w:br w:type="page"/>
      </w:r>
    </w:p>
    <w:p w14:paraId="2D379D5C" w14:textId="77777777" w:rsidR="00C770B6" w:rsidRDefault="00C770B6" w:rsidP="00C770B6"/>
    <w:p w14:paraId="688A177D" w14:textId="367A3332" w:rsidR="00C770B6" w:rsidRDefault="00C770B6" w:rsidP="00C770B6">
      <w:proofErr w:type="spellStart"/>
      <w:r>
        <w:t>ssss</w:t>
      </w:r>
      <w:proofErr w:type="spellEnd"/>
    </w:p>
    <w:p w14:paraId="24489EBF" w14:textId="77777777" w:rsidR="00C770B6" w:rsidRDefault="00C770B6" w:rsidP="00C770B6">
      <w:pPr>
        <w:pStyle w:val="MainCodeBlock"/>
      </w:pPr>
      <w:r>
        <w:t>public class ReportModel : PageModel {</w:t>
      </w:r>
    </w:p>
    <w:p w14:paraId="23FFCA8A" w14:textId="77777777" w:rsidR="000C0A10" w:rsidRDefault="000C0A10" w:rsidP="000C0A10">
      <w:pPr>
        <w:pStyle w:val="MainCodeBlock"/>
      </w:pPr>
    </w:p>
    <w:p w14:paraId="2709E780" w14:textId="77777777" w:rsidR="000C0A10" w:rsidRDefault="000C0A10" w:rsidP="000C0A10">
      <w:pPr>
        <w:pStyle w:val="MainCodeBlock"/>
      </w:pPr>
      <w:r>
        <w:t xml:space="preserve">  private PowerBiServiceApi powerBiServiceApi;</w:t>
      </w:r>
    </w:p>
    <w:p w14:paraId="4202EB66" w14:textId="77777777" w:rsidR="000C0A10" w:rsidRDefault="000C0A10" w:rsidP="000C0A10">
      <w:pPr>
        <w:pStyle w:val="MainCodeBlock"/>
      </w:pPr>
    </w:p>
    <w:p w14:paraId="050D6FFD" w14:textId="77777777" w:rsidR="000C0A10" w:rsidRDefault="000C0A10" w:rsidP="000C0A10">
      <w:pPr>
        <w:pStyle w:val="MainCodeBlock"/>
      </w:pPr>
      <w:r>
        <w:t xml:space="preserve">  public ReportModel(PowerBiServiceApi powerBiServiceApi) {</w:t>
      </w:r>
    </w:p>
    <w:p w14:paraId="6F8DFEC5" w14:textId="77777777" w:rsidR="000C0A10" w:rsidRDefault="000C0A10" w:rsidP="000C0A10">
      <w:pPr>
        <w:pStyle w:val="MainCodeBlock"/>
      </w:pPr>
      <w:r>
        <w:t xml:space="preserve">    this.powerBiServiceApi = powerBiServiceApi;</w:t>
      </w:r>
    </w:p>
    <w:p w14:paraId="3573BECF" w14:textId="77777777" w:rsidR="000C0A10" w:rsidRDefault="000C0A10" w:rsidP="000C0A10">
      <w:pPr>
        <w:pStyle w:val="MainCodeBlock"/>
      </w:pPr>
      <w:r>
        <w:t xml:space="preserve">  }</w:t>
      </w:r>
    </w:p>
    <w:p w14:paraId="51116941" w14:textId="77777777" w:rsidR="000C0A10" w:rsidRDefault="000C0A10" w:rsidP="00C770B6">
      <w:pPr>
        <w:pStyle w:val="MainCodeBlock"/>
      </w:pPr>
    </w:p>
    <w:p w14:paraId="17D5BEA6" w14:textId="5B8EF761" w:rsidR="00C770B6" w:rsidRDefault="00C770B6" w:rsidP="00C770B6">
      <w:pPr>
        <w:pStyle w:val="MainCodeBlock"/>
      </w:pPr>
      <w:r>
        <w:t xml:space="preserve">  </w:t>
      </w:r>
      <w:r w:rsidRPr="00C770B6">
        <w:t xml:space="preserve">public </w:t>
      </w:r>
      <w:r>
        <w:t>EmbeddedReportViewModel report;</w:t>
      </w:r>
    </w:p>
    <w:p w14:paraId="7DFFA385" w14:textId="77777777" w:rsidR="00C770B6" w:rsidRDefault="00C770B6" w:rsidP="00C770B6">
      <w:pPr>
        <w:pStyle w:val="MainCodeBlock"/>
      </w:pPr>
    </w:p>
    <w:p w14:paraId="0065D0E9" w14:textId="2F48A4D3" w:rsidR="00C770B6" w:rsidRDefault="00C770B6" w:rsidP="00C770B6">
      <w:pPr>
        <w:pStyle w:val="MainCodeBlock"/>
      </w:pPr>
      <w:r>
        <w:t xml:space="preserve">  </w:t>
      </w:r>
      <w:r w:rsidR="000C0A10">
        <w:t>public void OnGet() {</w:t>
      </w:r>
    </w:p>
    <w:p w14:paraId="1A5252D1" w14:textId="34D23C73" w:rsidR="00C770B6" w:rsidRDefault="00C770B6" w:rsidP="00C770B6">
      <w:pPr>
        <w:pStyle w:val="MainCodeBlock"/>
      </w:pPr>
      <w:r>
        <w:t xml:space="preserve">  }</w:t>
      </w:r>
    </w:p>
    <w:p w14:paraId="633FED12" w14:textId="77777777" w:rsidR="00C770B6" w:rsidRDefault="00C770B6" w:rsidP="00C770B6">
      <w:pPr>
        <w:pStyle w:val="MainCodeBlock"/>
      </w:pPr>
    </w:p>
    <w:p w14:paraId="090AD75D" w14:textId="2463542E" w:rsidR="00C770B6" w:rsidRDefault="00C770B6" w:rsidP="00C770B6">
      <w:pPr>
        <w:pStyle w:val="MainCodeBlock"/>
      </w:pPr>
      <w:r>
        <w:t>}</w:t>
      </w:r>
    </w:p>
    <w:p w14:paraId="22C993D8" w14:textId="77777777" w:rsidR="000C0A10" w:rsidRDefault="000C0A10" w:rsidP="000C0A10">
      <w:r>
        <w:t>switch from this</w:t>
      </w:r>
    </w:p>
    <w:p w14:paraId="2A399C89" w14:textId="77777777" w:rsidR="000C0A10" w:rsidRDefault="000C0A10" w:rsidP="000C0A10">
      <w:pPr>
        <w:pStyle w:val="MainCodeBlock"/>
      </w:pPr>
      <w:r>
        <w:t>public void OnGet() {</w:t>
      </w:r>
    </w:p>
    <w:p w14:paraId="05DDA32C" w14:textId="7F371027" w:rsidR="000C0A10" w:rsidRDefault="000C0A10" w:rsidP="000C0A10">
      <w:r>
        <w:t>to this</w:t>
      </w:r>
    </w:p>
    <w:p w14:paraId="36D1A994" w14:textId="77777777" w:rsidR="000C0A10" w:rsidRDefault="000C0A10" w:rsidP="000C0A10">
      <w:pPr>
        <w:pStyle w:val="MainCodeBlock"/>
      </w:pPr>
      <w:r w:rsidRPr="00C770B6">
        <w:t>public async Task OnGet(PowerBiServiceApi powerBiServiceApi) {</w:t>
      </w:r>
    </w:p>
    <w:p w14:paraId="29FBBF27" w14:textId="77777777" w:rsidR="000C0A10" w:rsidRDefault="000C0A10" w:rsidP="00C770B6"/>
    <w:p w14:paraId="0840BE50" w14:textId="77777777" w:rsidR="000C0A10" w:rsidRDefault="000C0A10" w:rsidP="00C770B6"/>
    <w:p w14:paraId="738DC27A" w14:textId="39E1031A" w:rsidR="00C770B6" w:rsidRDefault="00C770B6" w:rsidP="00C770B6">
      <w:r>
        <w:t>Get workspace ID and report ID from earlier.</w:t>
      </w:r>
    </w:p>
    <w:p w14:paraId="26F5BF8A" w14:textId="7485030E" w:rsidR="00C770B6" w:rsidRDefault="00C770B6" w:rsidP="00C770B6">
      <w:pPr>
        <w:pStyle w:val="MainCodeBlock"/>
      </w:pPr>
      <w:r>
        <w:t>Guid workspaceId = new Guid("609c2d1b-c136-4bec-9a7b-e6829c50108b");</w:t>
      </w:r>
    </w:p>
    <w:p w14:paraId="3EC20900" w14:textId="6E2E44DA" w:rsidR="00C770B6" w:rsidRDefault="00C770B6" w:rsidP="00C770B6">
      <w:pPr>
        <w:pStyle w:val="MainCodeBlock"/>
      </w:pPr>
      <w:r>
        <w:t>Guid reportId = new Guid("49398818-d952-4b52-a96b-226fec6b9911");</w:t>
      </w:r>
    </w:p>
    <w:p w14:paraId="00145E94" w14:textId="766729B9" w:rsidR="00C770B6" w:rsidRDefault="000C0A10" w:rsidP="00C770B6">
      <w:r>
        <w:t>X</w:t>
      </w:r>
      <w:r w:rsidR="00C770B6">
        <w:t>x</w:t>
      </w:r>
    </w:p>
    <w:p w14:paraId="6EB893C4" w14:textId="3E79C62D" w:rsidR="000C0A10" w:rsidRDefault="000C0A10" w:rsidP="000C0A10">
      <w:pPr>
        <w:pStyle w:val="MainCodeBlock"/>
      </w:pPr>
      <w:r w:rsidRPr="000C0A10">
        <w:t>this.report = await powerBiServiceApi.GetReport(workspaceId, reportId);</w:t>
      </w:r>
    </w:p>
    <w:p w14:paraId="033145DF" w14:textId="2B805C71" w:rsidR="000C0A10" w:rsidRDefault="000C0A10" w:rsidP="00C770B6">
      <w:r>
        <w:t>x</w:t>
      </w:r>
    </w:p>
    <w:p w14:paraId="188C7EBB" w14:textId="77777777" w:rsidR="000C0A10" w:rsidRDefault="000C0A10" w:rsidP="000C0A10">
      <w:pPr>
        <w:pStyle w:val="MainCodeBlock"/>
      </w:pPr>
      <w:r>
        <w:t>public class ReportModel : PageModel {</w:t>
      </w:r>
    </w:p>
    <w:p w14:paraId="60E693B7" w14:textId="77777777" w:rsidR="000C0A10" w:rsidRDefault="000C0A10" w:rsidP="000C0A10">
      <w:pPr>
        <w:pStyle w:val="MainCodeBlock"/>
      </w:pPr>
    </w:p>
    <w:p w14:paraId="08BDC4C7" w14:textId="77777777" w:rsidR="000C0A10" w:rsidRDefault="000C0A10" w:rsidP="000C0A10">
      <w:pPr>
        <w:pStyle w:val="MainCodeBlock"/>
      </w:pPr>
      <w:r>
        <w:t xml:space="preserve">  private PowerBiServiceApi powerBiServiceApi;</w:t>
      </w:r>
    </w:p>
    <w:p w14:paraId="7332ABFB" w14:textId="77777777" w:rsidR="000C0A10" w:rsidRDefault="000C0A10" w:rsidP="000C0A10">
      <w:pPr>
        <w:pStyle w:val="MainCodeBlock"/>
      </w:pPr>
    </w:p>
    <w:p w14:paraId="79FCA408" w14:textId="77777777" w:rsidR="000C0A10" w:rsidRDefault="000C0A10" w:rsidP="000C0A10">
      <w:pPr>
        <w:pStyle w:val="MainCodeBlock"/>
      </w:pPr>
      <w:r>
        <w:t xml:space="preserve">  public ReportModel(PowerBiServiceApi powerBiServiceApi) {</w:t>
      </w:r>
    </w:p>
    <w:p w14:paraId="6C2DBDD1" w14:textId="77777777" w:rsidR="000C0A10" w:rsidRDefault="000C0A10" w:rsidP="000C0A10">
      <w:pPr>
        <w:pStyle w:val="MainCodeBlock"/>
      </w:pPr>
      <w:r>
        <w:t xml:space="preserve">    this.powerBiServiceApi = powerBiServiceApi;</w:t>
      </w:r>
    </w:p>
    <w:p w14:paraId="31D7DEF5" w14:textId="77777777" w:rsidR="000C0A10" w:rsidRDefault="000C0A10" w:rsidP="000C0A10">
      <w:pPr>
        <w:pStyle w:val="MainCodeBlock"/>
      </w:pPr>
      <w:r>
        <w:t xml:space="preserve">  }</w:t>
      </w:r>
    </w:p>
    <w:p w14:paraId="4191235D" w14:textId="77777777" w:rsidR="000C0A10" w:rsidRDefault="000C0A10" w:rsidP="000C0A10">
      <w:pPr>
        <w:pStyle w:val="MainCodeBlock"/>
      </w:pPr>
    </w:p>
    <w:p w14:paraId="78066FC3" w14:textId="77777777" w:rsidR="000C0A10" w:rsidRDefault="000C0A10" w:rsidP="000C0A10">
      <w:pPr>
        <w:pStyle w:val="MainCodeBlock"/>
      </w:pPr>
      <w:r>
        <w:t xml:space="preserve">  public EmbeddedReportViewModel report;</w:t>
      </w:r>
    </w:p>
    <w:p w14:paraId="29FA88E6" w14:textId="77777777" w:rsidR="000C0A10" w:rsidRDefault="000C0A10" w:rsidP="000C0A10">
      <w:pPr>
        <w:pStyle w:val="MainCodeBlock"/>
      </w:pPr>
    </w:p>
    <w:p w14:paraId="0B62992E" w14:textId="77777777" w:rsidR="000C0A10" w:rsidRDefault="000C0A10" w:rsidP="000C0A10">
      <w:pPr>
        <w:pStyle w:val="MainCodeBlock"/>
      </w:pPr>
      <w:r>
        <w:t xml:space="preserve">  public async Task OnGet() {</w:t>
      </w:r>
    </w:p>
    <w:p w14:paraId="609B20F9" w14:textId="77777777" w:rsidR="000C0A10" w:rsidRDefault="000C0A10" w:rsidP="000C0A10">
      <w:pPr>
        <w:pStyle w:val="MainCodeBlock"/>
      </w:pPr>
    </w:p>
    <w:p w14:paraId="3A4CD131" w14:textId="77777777" w:rsidR="000C0A10" w:rsidRDefault="000C0A10" w:rsidP="000C0A10">
      <w:pPr>
        <w:pStyle w:val="MainCodeBlock"/>
      </w:pPr>
      <w:r>
        <w:t xml:space="preserve">    Guid workspaceId = new Guid("609c2d1b-c136-4bec-9a7b-e6829c50108b");</w:t>
      </w:r>
    </w:p>
    <w:p w14:paraId="30020B62" w14:textId="77777777" w:rsidR="000C0A10" w:rsidRDefault="000C0A10" w:rsidP="000C0A10">
      <w:pPr>
        <w:pStyle w:val="MainCodeBlock"/>
      </w:pPr>
      <w:r>
        <w:t xml:space="preserve">    Guid reportId = new Guid("49398818-d952-4b52-a96b-226fec6b9911");</w:t>
      </w:r>
    </w:p>
    <w:p w14:paraId="597B8C7C" w14:textId="77777777" w:rsidR="000C0A10" w:rsidRDefault="000C0A10" w:rsidP="000C0A10">
      <w:pPr>
        <w:pStyle w:val="MainCodeBlock"/>
      </w:pPr>
    </w:p>
    <w:p w14:paraId="73C961BC" w14:textId="77777777" w:rsidR="000C0A10" w:rsidRDefault="000C0A10" w:rsidP="000C0A10">
      <w:pPr>
        <w:pStyle w:val="MainCodeBlock"/>
      </w:pPr>
      <w:r>
        <w:t xml:space="preserve">    this.report = await powerBiServiceApi.GetReport(workspaceId, reportId);</w:t>
      </w:r>
    </w:p>
    <w:p w14:paraId="0FB770B2" w14:textId="77777777" w:rsidR="000C0A10" w:rsidRDefault="000C0A10" w:rsidP="000C0A10">
      <w:pPr>
        <w:pStyle w:val="MainCodeBlock"/>
      </w:pPr>
      <w:r>
        <w:t xml:space="preserve">  }</w:t>
      </w:r>
    </w:p>
    <w:p w14:paraId="0B6B18D6" w14:textId="77777777" w:rsidR="000C0A10" w:rsidRDefault="000C0A10" w:rsidP="000C0A10">
      <w:pPr>
        <w:pStyle w:val="MainCodeBlock"/>
      </w:pPr>
    </w:p>
    <w:p w14:paraId="5E55352A" w14:textId="26A477C0" w:rsidR="00C770B6" w:rsidRDefault="000C0A10" w:rsidP="000C0A10">
      <w:pPr>
        <w:pStyle w:val="MainCodeBlock"/>
      </w:pPr>
      <w:r>
        <w:t>}</w:t>
      </w:r>
    </w:p>
    <w:p w14:paraId="689E14CF" w14:textId="2D826297" w:rsidR="00540A26" w:rsidRDefault="00540A26" w:rsidP="00540A26">
      <w:r>
        <w:t>X</w:t>
      </w:r>
    </w:p>
    <w:p w14:paraId="3C31C16C" w14:textId="77777777" w:rsidR="000C0A10" w:rsidRDefault="000C0A10" w:rsidP="000C0A10">
      <w:pPr>
        <w:pStyle w:val="MainCodeBlock"/>
      </w:pPr>
      <w:r>
        <w:t>@page</w:t>
      </w:r>
    </w:p>
    <w:p w14:paraId="5BD62672" w14:textId="77777777" w:rsidR="000C0A10" w:rsidRDefault="000C0A10" w:rsidP="000C0A10">
      <w:pPr>
        <w:pStyle w:val="MainCodeBlock"/>
      </w:pPr>
      <w:r>
        <w:t>@model UserOwnsData.Pages.ReportModel</w:t>
      </w:r>
    </w:p>
    <w:p w14:paraId="418DD7EE" w14:textId="77777777" w:rsidR="000C0A10" w:rsidRDefault="000C0A10" w:rsidP="000C0A10">
      <w:pPr>
        <w:pStyle w:val="MainCodeBlock"/>
      </w:pPr>
    </w:p>
    <w:p w14:paraId="79A18A3E" w14:textId="77777777" w:rsidR="000C0A10" w:rsidRDefault="000C0A10" w:rsidP="000C0A10">
      <w:pPr>
        <w:pStyle w:val="MainCodeBlock"/>
      </w:pPr>
      <w:r>
        <w:t>&lt;h1&gt;Embeded Report&lt;/h1&gt;</w:t>
      </w:r>
    </w:p>
    <w:p w14:paraId="454162FC" w14:textId="77777777" w:rsidR="000C0A10" w:rsidRDefault="000C0A10" w:rsidP="000C0A10">
      <w:pPr>
        <w:pStyle w:val="MainCodeBlock"/>
      </w:pPr>
    </w:p>
    <w:p w14:paraId="787F3E20" w14:textId="77777777" w:rsidR="000C0A10" w:rsidRDefault="000C0A10" w:rsidP="000C0A10">
      <w:pPr>
        <w:pStyle w:val="MainCodeBlock"/>
      </w:pPr>
      <w:r>
        <w:t>&lt;table class="table table-bordered"&gt;</w:t>
      </w:r>
    </w:p>
    <w:p w14:paraId="447F56FF" w14:textId="77777777" w:rsidR="000C0A10" w:rsidRDefault="000C0A10" w:rsidP="000C0A10">
      <w:pPr>
        <w:pStyle w:val="MainCodeBlock"/>
      </w:pPr>
      <w:r>
        <w:t xml:space="preserve">  &lt;tr&gt;&lt;td&gt;Name&lt;/td&gt;&lt;td&gt;@Model.report.Name&lt;/td&gt;&lt;/tr&gt;</w:t>
      </w:r>
    </w:p>
    <w:p w14:paraId="64395AC3" w14:textId="77777777" w:rsidR="000C0A10" w:rsidRDefault="000C0A10" w:rsidP="000C0A10">
      <w:pPr>
        <w:pStyle w:val="MainCodeBlock"/>
      </w:pPr>
      <w:r>
        <w:lastRenderedPageBreak/>
        <w:t xml:space="preserve">  &lt;tr&gt;&lt;td&gt;ID&lt;/td&gt;&lt;td&gt;@Model.report.Id&lt;/td&gt;&lt;/tr&gt;</w:t>
      </w:r>
    </w:p>
    <w:p w14:paraId="075BDAC9" w14:textId="77777777" w:rsidR="000C0A10" w:rsidRDefault="000C0A10" w:rsidP="000C0A10">
      <w:pPr>
        <w:pStyle w:val="MainCodeBlock"/>
      </w:pPr>
      <w:r>
        <w:t xml:space="preserve">  &lt;tr&gt;&lt;td&gt;Embed Url&lt;/td&gt;&lt;td style="word-break:break-all"&gt;@Model.report.EmbedUrl&lt;/td&gt;&lt;/tr&gt;</w:t>
      </w:r>
    </w:p>
    <w:p w14:paraId="69E512BB" w14:textId="77777777" w:rsidR="000C0A10" w:rsidRDefault="000C0A10" w:rsidP="000C0A10">
      <w:pPr>
        <w:pStyle w:val="MainCodeBlock"/>
      </w:pPr>
      <w:r>
        <w:t xml:space="preserve">  &lt;tr&gt;&lt;td&gt;Token&lt;/td&gt;&lt;td style="word-break:break-all"&gt;@Model.report.Token&lt;/td&gt;&lt;/tr&gt;</w:t>
      </w:r>
    </w:p>
    <w:p w14:paraId="7E0CFC6A" w14:textId="140C753D" w:rsidR="000C0A10" w:rsidRDefault="000C0A10" w:rsidP="000C0A10">
      <w:pPr>
        <w:pStyle w:val="MainCodeBlock"/>
      </w:pPr>
      <w:r>
        <w:t>&lt;/table&gt;</w:t>
      </w:r>
    </w:p>
    <w:p w14:paraId="50113235" w14:textId="3EBFF11F" w:rsidR="000C0A10" w:rsidRDefault="000C0A10" w:rsidP="00540A26">
      <w:r>
        <w:t>x</w:t>
      </w:r>
    </w:p>
    <w:p w14:paraId="54DBF079" w14:textId="02767ED0" w:rsidR="00540A26" w:rsidRDefault="00540A26" w:rsidP="00540A26">
      <w:r>
        <w:rPr>
          <w:noProof/>
        </w:rPr>
        <w:drawing>
          <wp:inline distT="0" distB="0" distL="0" distR="0" wp14:anchorId="40348D1F" wp14:editId="2EFF66BB">
            <wp:extent cx="2682240" cy="2446020"/>
            <wp:effectExtent l="19050" t="19050" r="22860" b="1143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82240" cy="2446020"/>
                    </a:xfrm>
                    <a:prstGeom prst="rect">
                      <a:avLst/>
                    </a:prstGeom>
                    <a:noFill/>
                    <a:ln>
                      <a:solidFill>
                        <a:schemeClr val="tx1">
                          <a:lumMod val="50000"/>
                          <a:lumOff val="50000"/>
                        </a:schemeClr>
                      </a:solidFill>
                    </a:ln>
                  </pic:spPr>
                </pic:pic>
              </a:graphicData>
            </a:graphic>
          </wp:inline>
        </w:drawing>
      </w:r>
    </w:p>
    <w:p w14:paraId="16EB91C9" w14:textId="7EE1C8DC" w:rsidR="00540A26" w:rsidRDefault="00540A26" w:rsidP="00540A26">
      <w:r>
        <w:rPr>
          <w:noProof/>
        </w:rPr>
        <w:drawing>
          <wp:inline distT="0" distB="0" distL="0" distR="0" wp14:anchorId="68B3B6E1" wp14:editId="04A9B21C">
            <wp:extent cx="4991100" cy="1554514"/>
            <wp:effectExtent l="19050" t="19050" r="19050" b="2667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19557" cy="1563377"/>
                    </a:xfrm>
                    <a:prstGeom prst="rect">
                      <a:avLst/>
                    </a:prstGeom>
                    <a:noFill/>
                    <a:ln>
                      <a:solidFill>
                        <a:schemeClr val="tx1">
                          <a:lumMod val="50000"/>
                          <a:lumOff val="50000"/>
                        </a:schemeClr>
                      </a:solidFill>
                    </a:ln>
                  </pic:spPr>
                </pic:pic>
              </a:graphicData>
            </a:graphic>
          </wp:inline>
        </w:drawing>
      </w:r>
    </w:p>
    <w:p w14:paraId="36E3A7FE" w14:textId="3321D9BA" w:rsidR="00540A26" w:rsidRDefault="00540A26" w:rsidP="00540A26">
      <w:r>
        <w:rPr>
          <w:noProof/>
        </w:rPr>
        <w:drawing>
          <wp:inline distT="0" distB="0" distL="0" distR="0" wp14:anchorId="1F7EAF8A" wp14:editId="71B37FEB">
            <wp:extent cx="5052060" cy="618161"/>
            <wp:effectExtent l="19050" t="19050" r="15240" b="1079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9104" cy="643495"/>
                    </a:xfrm>
                    <a:prstGeom prst="rect">
                      <a:avLst/>
                    </a:prstGeom>
                    <a:noFill/>
                    <a:ln>
                      <a:solidFill>
                        <a:schemeClr val="tx1">
                          <a:lumMod val="50000"/>
                          <a:lumOff val="50000"/>
                        </a:schemeClr>
                      </a:solidFill>
                    </a:ln>
                  </pic:spPr>
                </pic:pic>
              </a:graphicData>
            </a:graphic>
          </wp:inline>
        </w:drawing>
      </w:r>
    </w:p>
    <w:p w14:paraId="34AA7A41" w14:textId="6FC4D82A" w:rsidR="00540A26" w:rsidRDefault="00540A26" w:rsidP="00540A26">
      <w:r>
        <w:rPr>
          <w:noProof/>
        </w:rPr>
        <w:drawing>
          <wp:inline distT="0" distB="0" distL="0" distR="0" wp14:anchorId="52386957" wp14:editId="2CD669EE">
            <wp:extent cx="5554980" cy="1123479"/>
            <wp:effectExtent l="19050" t="19050" r="26670" b="1968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00574" cy="1132700"/>
                    </a:xfrm>
                    <a:prstGeom prst="rect">
                      <a:avLst/>
                    </a:prstGeom>
                    <a:noFill/>
                    <a:ln>
                      <a:solidFill>
                        <a:schemeClr val="tx1">
                          <a:lumMod val="50000"/>
                          <a:lumOff val="50000"/>
                        </a:schemeClr>
                      </a:solidFill>
                    </a:ln>
                  </pic:spPr>
                </pic:pic>
              </a:graphicData>
            </a:graphic>
          </wp:inline>
        </w:drawing>
      </w:r>
    </w:p>
    <w:p w14:paraId="6DA5A94F" w14:textId="18F70559" w:rsidR="00540A26" w:rsidRDefault="00540A26" w:rsidP="00540A26">
      <w:r>
        <w:rPr>
          <w:noProof/>
        </w:rPr>
        <w:drawing>
          <wp:inline distT="0" distB="0" distL="0" distR="0" wp14:anchorId="386098C6" wp14:editId="4F611356">
            <wp:extent cx="5105400" cy="1259332"/>
            <wp:effectExtent l="19050" t="19050" r="19050" b="1714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115548" cy="1261835"/>
                    </a:xfrm>
                    <a:prstGeom prst="rect">
                      <a:avLst/>
                    </a:prstGeom>
                    <a:noFill/>
                    <a:ln>
                      <a:solidFill>
                        <a:schemeClr val="tx1">
                          <a:lumMod val="50000"/>
                          <a:lumOff val="50000"/>
                        </a:schemeClr>
                      </a:solidFill>
                    </a:ln>
                  </pic:spPr>
                </pic:pic>
              </a:graphicData>
            </a:graphic>
          </wp:inline>
        </w:drawing>
      </w:r>
    </w:p>
    <w:p w14:paraId="6E0F2461" w14:textId="77777777" w:rsidR="00540A26" w:rsidRDefault="00540A26" w:rsidP="00540A26"/>
    <w:p w14:paraId="0290F527" w14:textId="0F917FC4" w:rsidR="00540A26" w:rsidRDefault="00540A26" w:rsidP="00540A26">
      <w:r>
        <w:rPr>
          <w:noProof/>
        </w:rPr>
        <w:drawing>
          <wp:inline distT="0" distB="0" distL="0" distR="0" wp14:anchorId="2CB6E9E3" wp14:editId="07DB9D02">
            <wp:extent cx="2308860" cy="1765148"/>
            <wp:effectExtent l="19050" t="19050" r="15240" b="26035"/>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19242" cy="1773085"/>
                    </a:xfrm>
                    <a:prstGeom prst="rect">
                      <a:avLst/>
                    </a:prstGeom>
                    <a:noFill/>
                    <a:ln>
                      <a:solidFill>
                        <a:schemeClr val="tx1">
                          <a:lumMod val="50000"/>
                          <a:lumOff val="50000"/>
                        </a:schemeClr>
                      </a:solidFill>
                    </a:ln>
                  </pic:spPr>
                </pic:pic>
              </a:graphicData>
            </a:graphic>
          </wp:inline>
        </w:drawing>
      </w:r>
    </w:p>
    <w:p w14:paraId="5BDF2BC9" w14:textId="099DC4D4" w:rsidR="00540A26" w:rsidRDefault="00540A26" w:rsidP="00540A26">
      <w:r>
        <w:rPr>
          <w:noProof/>
        </w:rPr>
        <w:drawing>
          <wp:inline distT="0" distB="0" distL="0" distR="0" wp14:anchorId="486BCB4C" wp14:editId="319C7AFE">
            <wp:extent cx="1996440" cy="2939937"/>
            <wp:effectExtent l="19050" t="19050" r="22860" b="13335"/>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08394" cy="2957540"/>
                    </a:xfrm>
                    <a:prstGeom prst="rect">
                      <a:avLst/>
                    </a:prstGeom>
                    <a:noFill/>
                    <a:ln>
                      <a:solidFill>
                        <a:schemeClr val="tx1">
                          <a:lumMod val="50000"/>
                          <a:lumOff val="50000"/>
                        </a:schemeClr>
                      </a:solidFill>
                    </a:ln>
                  </pic:spPr>
                </pic:pic>
              </a:graphicData>
            </a:graphic>
          </wp:inline>
        </w:drawing>
      </w:r>
    </w:p>
    <w:p w14:paraId="0494A42E" w14:textId="13B6F34F" w:rsidR="000C0A10" w:rsidRDefault="000C0A10" w:rsidP="00540A26">
      <w:r>
        <w:rPr>
          <w:noProof/>
        </w:rPr>
        <w:drawing>
          <wp:inline distT="0" distB="0" distL="0" distR="0" wp14:anchorId="7D33E623" wp14:editId="494886BF">
            <wp:extent cx="3855720" cy="2407683"/>
            <wp:effectExtent l="19050" t="19050" r="11430" b="1206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65836" cy="2414000"/>
                    </a:xfrm>
                    <a:prstGeom prst="rect">
                      <a:avLst/>
                    </a:prstGeom>
                    <a:noFill/>
                    <a:ln>
                      <a:solidFill>
                        <a:schemeClr val="tx1">
                          <a:lumMod val="50000"/>
                          <a:lumOff val="50000"/>
                        </a:schemeClr>
                      </a:solidFill>
                    </a:ln>
                  </pic:spPr>
                </pic:pic>
              </a:graphicData>
            </a:graphic>
          </wp:inline>
        </w:drawing>
      </w:r>
    </w:p>
    <w:p w14:paraId="13C0CF11" w14:textId="7CE7AD0F" w:rsidR="000C0A10" w:rsidRPr="00AB0146" w:rsidRDefault="000C0A10" w:rsidP="000C0A10">
      <w:pPr>
        <w:pStyle w:val="Heading2"/>
      </w:pPr>
      <w:r>
        <w:t>Exercise 4: Embed a Report with the Power BI JavaScript API</w:t>
      </w:r>
    </w:p>
    <w:p w14:paraId="66D476C5" w14:textId="4CF50D9F" w:rsidR="000C0A10" w:rsidRDefault="000C0A10" w:rsidP="000C0A10">
      <w:pPr>
        <w:pStyle w:val="LabExerciseLeadIn"/>
      </w:pPr>
      <w:r>
        <w:t>In this exercise, you will.</w:t>
      </w:r>
    </w:p>
    <w:p w14:paraId="70185E95" w14:textId="71F16174" w:rsidR="001C5908" w:rsidRDefault="001C5908" w:rsidP="001C5908"/>
    <w:p w14:paraId="6CBE63B0" w14:textId="120920DA" w:rsidR="001C5908" w:rsidRDefault="001C5908" w:rsidP="001C5908">
      <w:pPr>
        <w:rPr>
          <w:noProof/>
        </w:rPr>
      </w:pPr>
      <w:r>
        <w:rPr>
          <w:noProof/>
        </w:rPr>
        <w:drawing>
          <wp:inline distT="0" distB="0" distL="0" distR="0" wp14:anchorId="014D2B64" wp14:editId="4113073A">
            <wp:extent cx="2979420" cy="1572472"/>
            <wp:effectExtent l="0" t="0" r="0" b="889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992598" cy="1579427"/>
                    </a:xfrm>
                    <a:prstGeom prst="rect">
                      <a:avLst/>
                    </a:prstGeom>
                    <a:noFill/>
                    <a:ln>
                      <a:noFill/>
                    </a:ln>
                  </pic:spPr>
                </pic:pic>
              </a:graphicData>
            </a:graphic>
          </wp:inline>
        </w:drawing>
      </w:r>
    </w:p>
    <w:p w14:paraId="033E0A70" w14:textId="10AB3EC1" w:rsidR="001C5908" w:rsidRDefault="001C5908" w:rsidP="001C5908">
      <w:pPr>
        <w:rPr>
          <w:noProof/>
        </w:rPr>
      </w:pPr>
      <w:r>
        <w:rPr>
          <w:noProof/>
        </w:rPr>
        <w:drawing>
          <wp:inline distT="0" distB="0" distL="0" distR="0" wp14:anchorId="14933D58" wp14:editId="525E2074">
            <wp:extent cx="3108109" cy="219456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14234" cy="2198885"/>
                    </a:xfrm>
                    <a:prstGeom prst="rect">
                      <a:avLst/>
                    </a:prstGeom>
                  </pic:spPr>
                </pic:pic>
              </a:graphicData>
            </a:graphic>
          </wp:inline>
        </w:drawing>
      </w:r>
    </w:p>
    <w:p w14:paraId="1A58DE1D" w14:textId="63FE2101" w:rsidR="001C5908" w:rsidRDefault="001C5908" w:rsidP="001C5908">
      <w:pPr>
        <w:rPr>
          <w:noProof/>
        </w:rPr>
      </w:pPr>
      <w:r>
        <w:rPr>
          <w:noProof/>
        </w:rPr>
        <w:drawing>
          <wp:inline distT="0" distB="0" distL="0" distR="0" wp14:anchorId="64AF2D09" wp14:editId="3C0E2047">
            <wp:extent cx="2956560" cy="1120140"/>
            <wp:effectExtent l="0" t="0" r="0" b="381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56560" cy="1120140"/>
                    </a:xfrm>
                    <a:prstGeom prst="rect">
                      <a:avLst/>
                    </a:prstGeom>
                    <a:noFill/>
                    <a:ln>
                      <a:noFill/>
                    </a:ln>
                  </pic:spPr>
                </pic:pic>
              </a:graphicData>
            </a:graphic>
          </wp:inline>
        </w:drawing>
      </w:r>
    </w:p>
    <w:p w14:paraId="274512A2" w14:textId="707D7146" w:rsidR="001C5908" w:rsidRDefault="001C5908" w:rsidP="001C5908">
      <w:pPr>
        <w:rPr>
          <w:noProof/>
        </w:rPr>
      </w:pPr>
      <w:r>
        <w:rPr>
          <w:noProof/>
        </w:rPr>
        <w:drawing>
          <wp:inline distT="0" distB="0" distL="0" distR="0" wp14:anchorId="176F7608" wp14:editId="548FDBCA">
            <wp:extent cx="2636520" cy="1861582"/>
            <wp:effectExtent l="0" t="0" r="0" b="571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53979" cy="1873910"/>
                    </a:xfrm>
                    <a:prstGeom prst="rect">
                      <a:avLst/>
                    </a:prstGeom>
                  </pic:spPr>
                </pic:pic>
              </a:graphicData>
            </a:graphic>
          </wp:inline>
        </w:drawing>
      </w:r>
    </w:p>
    <w:p w14:paraId="11C34D64" w14:textId="0C7CAE80" w:rsidR="001C5908" w:rsidRDefault="001C5908" w:rsidP="001C5908">
      <w:pPr>
        <w:rPr>
          <w:noProof/>
        </w:rPr>
      </w:pPr>
    </w:p>
    <w:p w14:paraId="263F2EAE" w14:textId="0223A74F" w:rsidR="001C5908" w:rsidRDefault="001C5908" w:rsidP="001C5908">
      <w:pPr>
        <w:rPr>
          <w:noProof/>
        </w:rPr>
      </w:pPr>
      <w:r>
        <w:rPr>
          <w:noProof/>
        </w:rPr>
        <w:lastRenderedPageBreak/>
        <w:drawing>
          <wp:inline distT="0" distB="0" distL="0" distR="0" wp14:anchorId="1208E32F" wp14:editId="2F87A723">
            <wp:extent cx="3017520" cy="176022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17520" cy="1760220"/>
                    </a:xfrm>
                    <a:prstGeom prst="rect">
                      <a:avLst/>
                    </a:prstGeom>
                    <a:noFill/>
                    <a:ln>
                      <a:noFill/>
                    </a:ln>
                  </pic:spPr>
                </pic:pic>
              </a:graphicData>
            </a:graphic>
          </wp:inline>
        </w:drawing>
      </w:r>
    </w:p>
    <w:p w14:paraId="3CEF4709" w14:textId="77777777" w:rsidR="001C5908" w:rsidRDefault="001C5908" w:rsidP="001C5908">
      <w:pPr>
        <w:rPr>
          <w:noProof/>
        </w:rPr>
      </w:pPr>
    </w:p>
    <w:p w14:paraId="54348B90" w14:textId="252DE532" w:rsidR="001C5908" w:rsidRDefault="001C5908" w:rsidP="001C5908">
      <w:r>
        <w:rPr>
          <w:noProof/>
        </w:rPr>
        <w:drawing>
          <wp:inline distT="0" distB="0" distL="0" distR="0" wp14:anchorId="3ADF7C1E" wp14:editId="7212E4F3">
            <wp:extent cx="2194560" cy="1592580"/>
            <wp:effectExtent l="0" t="0" r="0" b="762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94560" cy="1592580"/>
                    </a:xfrm>
                    <a:prstGeom prst="rect">
                      <a:avLst/>
                    </a:prstGeom>
                    <a:noFill/>
                    <a:ln>
                      <a:noFill/>
                    </a:ln>
                  </pic:spPr>
                </pic:pic>
              </a:graphicData>
            </a:graphic>
          </wp:inline>
        </w:drawing>
      </w:r>
    </w:p>
    <w:p w14:paraId="10B2252F" w14:textId="593792FE" w:rsidR="001C5908" w:rsidRDefault="001C5908" w:rsidP="001C5908">
      <w:r>
        <w:rPr>
          <w:noProof/>
        </w:rPr>
        <w:drawing>
          <wp:inline distT="0" distB="0" distL="0" distR="0" wp14:anchorId="3E11A3F4" wp14:editId="5FA2762C">
            <wp:extent cx="2667000" cy="175260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14:paraId="54519706" w14:textId="77777777" w:rsidR="00EF5FD2" w:rsidRDefault="00EF5FD2" w:rsidP="00EF5FD2">
      <w:pPr>
        <w:pStyle w:val="MainCodeBlock"/>
      </w:pPr>
      <w:r>
        <w:t>function embedReport(reportContainer, reportId, embedUrl, token) {</w:t>
      </w:r>
    </w:p>
    <w:p w14:paraId="591BA9C7" w14:textId="77777777" w:rsidR="00EF5FD2" w:rsidRDefault="00EF5FD2" w:rsidP="00EF5FD2">
      <w:pPr>
        <w:pStyle w:val="MainCodeBlock"/>
      </w:pPr>
    </w:p>
    <w:p w14:paraId="154D2704" w14:textId="77777777" w:rsidR="00EF5FD2" w:rsidRDefault="00EF5FD2" w:rsidP="00EF5FD2">
      <w:pPr>
        <w:pStyle w:val="MainCodeBlock"/>
      </w:pPr>
      <w:r>
        <w:t xml:space="preserve">  var models = window['powerbi-client'].models;</w:t>
      </w:r>
    </w:p>
    <w:p w14:paraId="4BDE7143" w14:textId="77777777" w:rsidR="00EF5FD2" w:rsidRDefault="00EF5FD2" w:rsidP="00EF5FD2">
      <w:pPr>
        <w:pStyle w:val="MainCodeBlock"/>
      </w:pPr>
    </w:p>
    <w:p w14:paraId="2FABE2A5" w14:textId="77777777" w:rsidR="00EF5FD2" w:rsidRDefault="00EF5FD2" w:rsidP="00EF5FD2">
      <w:pPr>
        <w:pStyle w:val="MainCodeBlock"/>
      </w:pPr>
      <w:r>
        <w:t xml:space="preserve">  var config = {</w:t>
      </w:r>
    </w:p>
    <w:p w14:paraId="70229C78" w14:textId="77777777" w:rsidR="00EF5FD2" w:rsidRDefault="00EF5FD2" w:rsidP="00EF5FD2">
      <w:pPr>
        <w:pStyle w:val="MainCodeBlock"/>
      </w:pPr>
      <w:r>
        <w:t xml:space="preserve">    type: 'report',</w:t>
      </w:r>
    </w:p>
    <w:p w14:paraId="7AD9A133" w14:textId="77777777" w:rsidR="00EF5FD2" w:rsidRDefault="00EF5FD2" w:rsidP="00EF5FD2">
      <w:pPr>
        <w:pStyle w:val="MainCodeBlock"/>
      </w:pPr>
      <w:r>
        <w:t xml:space="preserve">    id: reportId,</w:t>
      </w:r>
    </w:p>
    <w:p w14:paraId="0A0A1A3E" w14:textId="77777777" w:rsidR="00EF5FD2" w:rsidRDefault="00EF5FD2" w:rsidP="00EF5FD2">
      <w:pPr>
        <w:pStyle w:val="MainCodeBlock"/>
      </w:pPr>
      <w:r>
        <w:t xml:space="preserve">    embedUrl: embedUrl,</w:t>
      </w:r>
    </w:p>
    <w:p w14:paraId="409D619D" w14:textId="77777777" w:rsidR="00EF5FD2" w:rsidRDefault="00EF5FD2" w:rsidP="00EF5FD2">
      <w:pPr>
        <w:pStyle w:val="MainCodeBlock"/>
      </w:pPr>
      <w:r>
        <w:t xml:space="preserve">    accessToken: token,</w:t>
      </w:r>
    </w:p>
    <w:p w14:paraId="70B69A80" w14:textId="77777777" w:rsidR="00EF5FD2" w:rsidRDefault="00EF5FD2" w:rsidP="00EF5FD2">
      <w:pPr>
        <w:pStyle w:val="MainCodeBlock"/>
      </w:pPr>
      <w:r>
        <w:t xml:space="preserve">    permissions: models.Permissions.All,</w:t>
      </w:r>
    </w:p>
    <w:p w14:paraId="285211DE" w14:textId="77777777" w:rsidR="00EF5FD2" w:rsidRDefault="00EF5FD2" w:rsidP="00EF5FD2">
      <w:pPr>
        <w:pStyle w:val="MainCodeBlock"/>
      </w:pPr>
      <w:r>
        <w:t xml:space="preserve">    tokenType: models.TokenType.Aad,</w:t>
      </w:r>
    </w:p>
    <w:p w14:paraId="6F8444BE" w14:textId="77777777" w:rsidR="00EF5FD2" w:rsidRDefault="00EF5FD2" w:rsidP="00EF5FD2">
      <w:pPr>
        <w:pStyle w:val="MainCodeBlock"/>
      </w:pPr>
      <w:r>
        <w:t xml:space="preserve">    viewMode: models.ViewMode.View,</w:t>
      </w:r>
    </w:p>
    <w:p w14:paraId="404E17B9" w14:textId="77777777" w:rsidR="00EF5FD2" w:rsidRDefault="00EF5FD2" w:rsidP="00EF5FD2">
      <w:pPr>
        <w:pStyle w:val="MainCodeBlock"/>
      </w:pPr>
      <w:r>
        <w:t xml:space="preserve">    settings: {</w:t>
      </w:r>
    </w:p>
    <w:p w14:paraId="0EF0E0DD" w14:textId="77777777" w:rsidR="00EF5FD2" w:rsidRDefault="00EF5FD2" w:rsidP="00EF5FD2">
      <w:pPr>
        <w:pStyle w:val="MainCodeBlock"/>
      </w:pPr>
      <w:r>
        <w:t xml:space="preserve">      filterPaneEnabled: false,</w:t>
      </w:r>
    </w:p>
    <w:p w14:paraId="49EF2ACB" w14:textId="77777777" w:rsidR="00EF5FD2" w:rsidRDefault="00EF5FD2" w:rsidP="00EF5FD2">
      <w:pPr>
        <w:pStyle w:val="MainCodeBlock"/>
      </w:pPr>
      <w:r>
        <w:t xml:space="preserve">      navContentPaneEnabled: true,</w:t>
      </w:r>
    </w:p>
    <w:p w14:paraId="77498389" w14:textId="77777777" w:rsidR="00EF5FD2" w:rsidRDefault="00EF5FD2" w:rsidP="00EF5FD2">
      <w:pPr>
        <w:pStyle w:val="MainCodeBlock"/>
      </w:pPr>
      <w:r>
        <w:t xml:space="preserve">    }</w:t>
      </w:r>
    </w:p>
    <w:p w14:paraId="5A481E25" w14:textId="77777777" w:rsidR="00EF5FD2" w:rsidRDefault="00EF5FD2" w:rsidP="00EF5FD2">
      <w:pPr>
        <w:pStyle w:val="MainCodeBlock"/>
      </w:pPr>
      <w:r>
        <w:t xml:space="preserve">  };</w:t>
      </w:r>
    </w:p>
    <w:p w14:paraId="1BB9698E" w14:textId="77777777" w:rsidR="00EF5FD2" w:rsidRDefault="00EF5FD2" w:rsidP="00EF5FD2">
      <w:pPr>
        <w:pStyle w:val="MainCodeBlock"/>
      </w:pPr>
    </w:p>
    <w:p w14:paraId="33132695" w14:textId="77777777" w:rsidR="00EF5FD2" w:rsidRPr="00EF5FD2" w:rsidRDefault="00EF5FD2" w:rsidP="00EF5FD2">
      <w:pPr>
        <w:pStyle w:val="MainCodeBlock"/>
        <w:rPr>
          <w:color w:val="808080" w:themeColor="background1" w:themeShade="80"/>
        </w:rPr>
      </w:pPr>
      <w:r w:rsidRPr="00EF5FD2">
        <w:rPr>
          <w:color w:val="808080" w:themeColor="background1" w:themeShade="80"/>
        </w:rPr>
        <w:t xml:space="preserve">  // Embed the report and display it within the div container.</w:t>
      </w:r>
    </w:p>
    <w:p w14:paraId="00BBEC3D" w14:textId="77777777" w:rsidR="00EF5FD2" w:rsidRDefault="00EF5FD2" w:rsidP="00EF5FD2">
      <w:pPr>
        <w:pStyle w:val="MainCodeBlock"/>
      </w:pPr>
      <w:r>
        <w:t xml:space="preserve">  var report = powerbi.embed(reportContainer, config);</w:t>
      </w:r>
    </w:p>
    <w:p w14:paraId="446285ED" w14:textId="77777777" w:rsidR="00EF5FD2" w:rsidRDefault="00EF5FD2" w:rsidP="00EF5FD2">
      <w:pPr>
        <w:pStyle w:val="MainCodeBlock"/>
      </w:pPr>
    </w:p>
    <w:p w14:paraId="440F013A" w14:textId="12B89D8F" w:rsidR="00EF5FD2" w:rsidRDefault="00EF5FD2" w:rsidP="00EF5FD2">
      <w:pPr>
        <w:pStyle w:val="MainCodeBlock"/>
      </w:pPr>
      <w:r>
        <w:t>}</w:t>
      </w:r>
    </w:p>
    <w:p w14:paraId="6CA0DE83" w14:textId="77777777" w:rsidR="000C0A10" w:rsidRDefault="000C0A10" w:rsidP="00540A26"/>
    <w:p w14:paraId="3163C646" w14:textId="77777777" w:rsidR="00540A26" w:rsidRPr="00E502B4" w:rsidRDefault="00540A26" w:rsidP="00540A26"/>
    <w:sectPr w:rsidR="00540A26" w:rsidRPr="00E502B4" w:rsidSect="00487314">
      <w:headerReference w:type="default" r:id="rId91"/>
      <w:footerReference w:type="default" r:id="rId92"/>
      <w:headerReference w:type="first" r:id="rId93"/>
      <w:footerReference w:type="first" r:id="rId9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279E9" w14:textId="77777777" w:rsidR="00756673" w:rsidRDefault="00756673" w:rsidP="005F53BE">
      <w:pPr>
        <w:spacing w:before="0" w:after="0"/>
      </w:pPr>
      <w:r>
        <w:separator/>
      </w:r>
    </w:p>
  </w:endnote>
  <w:endnote w:type="continuationSeparator" w:id="0">
    <w:p w14:paraId="5022FA18" w14:textId="77777777" w:rsidR="00756673" w:rsidRDefault="00756673"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AA96B" w14:textId="4D39AA07" w:rsidR="00A8591E" w:rsidRPr="00487314" w:rsidRDefault="00A8591E" w:rsidP="00487314">
    <w:pPr>
      <w:pStyle w:val="Footer"/>
      <w:pBdr>
        <w:top w:val="single" w:sz="4" w:space="0" w:color="auto"/>
      </w:pBdr>
    </w:pPr>
    <w:r>
      <w:t xml:space="preserve">© </w:t>
    </w:r>
    <w:r w:rsidR="00E91CFC">
      <w:t>Microsoft</w:t>
    </w:r>
    <w:r>
      <w:t>.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29EA0" w14:textId="2A2A58B7" w:rsidR="00A8591E" w:rsidRPr="00487314" w:rsidRDefault="00A8591E" w:rsidP="00487314">
    <w:pPr>
      <w:pStyle w:val="Footer"/>
      <w:pBdr>
        <w:top w:val="single" w:sz="4" w:space="0" w:color="auto"/>
      </w:pBdr>
    </w:pPr>
    <w:r>
      <w:t>© Ted Pattison.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65BD68" w14:textId="77777777" w:rsidR="00756673" w:rsidRDefault="00756673" w:rsidP="005F53BE">
      <w:pPr>
        <w:spacing w:before="0" w:after="0"/>
      </w:pPr>
      <w:r>
        <w:separator/>
      </w:r>
    </w:p>
  </w:footnote>
  <w:footnote w:type="continuationSeparator" w:id="0">
    <w:p w14:paraId="11E5A7EE" w14:textId="77777777" w:rsidR="00756673" w:rsidRDefault="00756673"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70944" w14:textId="51CDCC46" w:rsidR="00A8591E" w:rsidRPr="009F40E8" w:rsidRDefault="00B25BDB" w:rsidP="009F40E8">
    <w:pPr>
      <w:pStyle w:val="Header"/>
      <w:pBdr>
        <w:bottom w:val="single" w:sz="4" w:space="0" w:color="auto"/>
      </w:pBdr>
      <w:spacing w:before="240"/>
    </w:pPr>
    <w:r w:rsidRPr="00B25BDB">
      <w:t>Developing for Power BI using .NET Core</w:t>
    </w:r>
    <w:r w:rsidR="00A8591E">
      <w:tab/>
    </w:r>
    <w:r>
      <w:tab/>
    </w:r>
    <w:r w:rsidR="00A8591E">
      <w:rPr>
        <w:rFonts w:cs="Arial"/>
      </w:rPr>
      <w:t>Version:</w:t>
    </w:r>
    <w:r w:rsidR="00A8591E" w:rsidRPr="0031080D">
      <w:rPr>
        <w:rFonts w:cs="Arial"/>
      </w:rPr>
      <w:t xml:space="preserve"> </w:t>
    </w:r>
    <w:r w:rsidR="00A8591E">
      <w:rPr>
        <w:rFonts w:cs="Arial"/>
      </w:rPr>
      <w:fldChar w:fldCharType="begin"/>
    </w:r>
    <w:r w:rsidR="00A8591E">
      <w:rPr>
        <w:rFonts w:cs="Arial"/>
      </w:rPr>
      <w:instrText xml:space="preserve"> DATE  \@ "MMM d, yyyy"  \* MERGEFORMAT </w:instrText>
    </w:r>
    <w:r w:rsidR="00A8591E">
      <w:rPr>
        <w:rFonts w:cs="Arial"/>
      </w:rPr>
      <w:fldChar w:fldCharType="separate"/>
    </w:r>
    <w:r w:rsidR="00742591">
      <w:rPr>
        <w:rFonts w:cs="Arial"/>
        <w:noProof/>
      </w:rPr>
      <w:t>Jun 30, 2020</w:t>
    </w:r>
    <w:r w:rsidR="00A8591E">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A8591E" w:rsidRDefault="00A8591E"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A3A"/>
    <w:rsid w:val="00001E05"/>
    <w:rsid w:val="000046EA"/>
    <w:rsid w:val="000071BB"/>
    <w:rsid w:val="00007933"/>
    <w:rsid w:val="00011631"/>
    <w:rsid w:val="000127E2"/>
    <w:rsid w:val="0001363B"/>
    <w:rsid w:val="000155FA"/>
    <w:rsid w:val="00023505"/>
    <w:rsid w:val="0002473A"/>
    <w:rsid w:val="00024F61"/>
    <w:rsid w:val="0002542B"/>
    <w:rsid w:val="00032D30"/>
    <w:rsid w:val="000336A3"/>
    <w:rsid w:val="00033C08"/>
    <w:rsid w:val="00033C7B"/>
    <w:rsid w:val="00034C21"/>
    <w:rsid w:val="00034CA2"/>
    <w:rsid w:val="000350AF"/>
    <w:rsid w:val="00045945"/>
    <w:rsid w:val="00046935"/>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C20"/>
    <w:rsid w:val="00072406"/>
    <w:rsid w:val="00073006"/>
    <w:rsid w:val="000777A2"/>
    <w:rsid w:val="00080722"/>
    <w:rsid w:val="000849A0"/>
    <w:rsid w:val="00084C25"/>
    <w:rsid w:val="00085203"/>
    <w:rsid w:val="000873D6"/>
    <w:rsid w:val="00090743"/>
    <w:rsid w:val="00090F46"/>
    <w:rsid w:val="00092B50"/>
    <w:rsid w:val="00092D8E"/>
    <w:rsid w:val="00093501"/>
    <w:rsid w:val="00095774"/>
    <w:rsid w:val="000972E3"/>
    <w:rsid w:val="000A14CA"/>
    <w:rsid w:val="000A2C85"/>
    <w:rsid w:val="000A2E37"/>
    <w:rsid w:val="000B135B"/>
    <w:rsid w:val="000B28AF"/>
    <w:rsid w:val="000B35FE"/>
    <w:rsid w:val="000B484D"/>
    <w:rsid w:val="000B5799"/>
    <w:rsid w:val="000C0156"/>
    <w:rsid w:val="000C0A10"/>
    <w:rsid w:val="000C21BC"/>
    <w:rsid w:val="000C2397"/>
    <w:rsid w:val="000C3850"/>
    <w:rsid w:val="000C6384"/>
    <w:rsid w:val="000C781C"/>
    <w:rsid w:val="000C7F80"/>
    <w:rsid w:val="000D1A3F"/>
    <w:rsid w:val="000D3453"/>
    <w:rsid w:val="000D495D"/>
    <w:rsid w:val="000E0626"/>
    <w:rsid w:val="000E688E"/>
    <w:rsid w:val="000F1017"/>
    <w:rsid w:val="000F18E2"/>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70EA"/>
    <w:rsid w:val="00120A8D"/>
    <w:rsid w:val="00120F21"/>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748F"/>
    <w:rsid w:val="0013779A"/>
    <w:rsid w:val="00140E17"/>
    <w:rsid w:val="00145170"/>
    <w:rsid w:val="00145F55"/>
    <w:rsid w:val="00150C7F"/>
    <w:rsid w:val="0015183C"/>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69FD"/>
    <w:rsid w:val="00186D19"/>
    <w:rsid w:val="001874CD"/>
    <w:rsid w:val="00187809"/>
    <w:rsid w:val="001908A7"/>
    <w:rsid w:val="0019184F"/>
    <w:rsid w:val="0019351B"/>
    <w:rsid w:val="001940C9"/>
    <w:rsid w:val="00194359"/>
    <w:rsid w:val="00194663"/>
    <w:rsid w:val="001A07AE"/>
    <w:rsid w:val="001A2086"/>
    <w:rsid w:val="001A3B6F"/>
    <w:rsid w:val="001A3D76"/>
    <w:rsid w:val="001A5B4D"/>
    <w:rsid w:val="001A669D"/>
    <w:rsid w:val="001B1613"/>
    <w:rsid w:val="001B1F8C"/>
    <w:rsid w:val="001B4A5E"/>
    <w:rsid w:val="001B585F"/>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D49"/>
    <w:rsid w:val="001C7FE3"/>
    <w:rsid w:val="001D0853"/>
    <w:rsid w:val="001D116E"/>
    <w:rsid w:val="001D2760"/>
    <w:rsid w:val="001D68FA"/>
    <w:rsid w:val="001E22AC"/>
    <w:rsid w:val="001E2C1E"/>
    <w:rsid w:val="001E3210"/>
    <w:rsid w:val="001E46D2"/>
    <w:rsid w:val="001F0216"/>
    <w:rsid w:val="001F0932"/>
    <w:rsid w:val="001F46E0"/>
    <w:rsid w:val="001F57CF"/>
    <w:rsid w:val="00200530"/>
    <w:rsid w:val="00201CFB"/>
    <w:rsid w:val="0020234B"/>
    <w:rsid w:val="002072F2"/>
    <w:rsid w:val="00213635"/>
    <w:rsid w:val="00215AE7"/>
    <w:rsid w:val="00216742"/>
    <w:rsid w:val="00217810"/>
    <w:rsid w:val="002179FD"/>
    <w:rsid w:val="00221D58"/>
    <w:rsid w:val="00223129"/>
    <w:rsid w:val="00223B5C"/>
    <w:rsid w:val="00225499"/>
    <w:rsid w:val="00226DAD"/>
    <w:rsid w:val="00227DA7"/>
    <w:rsid w:val="0023169D"/>
    <w:rsid w:val="00232405"/>
    <w:rsid w:val="00233079"/>
    <w:rsid w:val="00234E10"/>
    <w:rsid w:val="0023566E"/>
    <w:rsid w:val="00236C7E"/>
    <w:rsid w:val="002373DB"/>
    <w:rsid w:val="00242233"/>
    <w:rsid w:val="00242F0F"/>
    <w:rsid w:val="00244A11"/>
    <w:rsid w:val="002536F0"/>
    <w:rsid w:val="00261713"/>
    <w:rsid w:val="00262CC6"/>
    <w:rsid w:val="00262DBD"/>
    <w:rsid w:val="00263049"/>
    <w:rsid w:val="00264608"/>
    <w:rsid w:val="00265C94"/>
    <w:rsid w:val="00266969"/>
    <w:rsid w:val="0026702F"/>
    <w:rsid w:val="002673D6"/>
    <w:rsid w:val="00267792"/>
    <w:rsid w:val="00272913"/>
    <w:rsid w:val="00274354"/>
    <w:rsid w:val="002745E8"/>
    <w:rsid w:val="00274B27"/>
    <w:rsid w:val="00280CA3"/>
    <w:rsid w:val="00281406"/>
    <w:rsid w:val="00281845"/>
    <w:rsid w:val="00284833"/>
    <w:rsid w:val="00285084"/>
    <w:rsid w:val="00286C3A"/>
    <w:rsid w:val="002876CA"/>
    <w:rsid w:val="00291296"/>
    <w:rsid w:val="002926CB"/>
    <w:rsid w:val="00293D68"/>
    <w:rsid w:val="0029599F"/>
    <w:rsid w:val="002A3000"/>
    <w:rsid w:val="002A3258"/>
    <w:rsid w:val="002B0096"/>
    <w:rsid w:val="002B117A"/>
    <w:rsid w:val="002B38E0"/>
    <w:rsid w:val="002B3BE7"/>
    <w:rsid w:val="002B69D8"/>
    <w:rsid w:val="002B6BAD"/>
    <w:rsid w:val="002B6CF5"/>
    <w:rsid w:val="002C045F"/>
    <w:rsid w:val="002C133F"/>
    <w:rsid w:val="002C1AA2"/>
    <w:rsid w:val="002C1BA1"/>
    <w:rsid w:val="002C2EA8"/>
    <w:rsid w:val="002C3A88"/>
    <w:rsid w:val="002C4182"/>
    <w:rsid w:val="002C4E4B"/>
    <w:rsid w:val="002C60D6"/>
    <w:rsid w:val="002D0086"/>
    <w:rsid w:val="002D1008"/>
    <w:rsid w:val="002D3A63"/>
    <w:rsid w:val="002E1583"/>
    <w:rsid w:val="002E16E5"/>
    <w:rsid w:val="002E1D2C"/>
    <w:rsid w:val="002E1E3E"/>
    <w:rsid w:val="002E2503"/>
    <w:rsid w:val="002E4299"/>
    <w:rsid w:val="002E5A9E"/>
    <w:rsid w:val="002E7027"/>
    <w:rsid w:val="002F12D8"/>
    <w:rsid w:val="002F5169"/>
    <w:rsid w:val="002F736D"/>
    <w:rsid w:val="00300A8E"/>
    <w:rsid w:val="00303323"/>
    <w:rsid w:val="00305662"/>
    <w:rsid w:val="00305C45"/>
    <w:rsid w:val="0030672C"/>
    <w:rsid w:val="00307E96"/>
    <w:rsid w:val="00313023"/>
    <w:rsid w:val="00313146"/>
    <w:rsid w:val="003159F1"/>
    <w:rsid w:val="00320B47"/>
    <w:rsid w:val="00321356"/>
    <w:rsid w:val="00321DB1"/>
    <w:rsid w:val="003220EC"/>
    <w:rsid w:val="00333C3E"/>
    <w:rsid w:val="00334FC6"/>
    <w:rsid w:val="00335471"/>
    <w:rsid w:val="003354D5"/>
    <w:rsid w:val="003354EC"/>
    <w:rsid w:val="00337507"/>
    <w:rsid w:val="00337DF2"/>
    <w:rsid w:val="00340322"/>
    <w:rsid w:val="00341252"/>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1F14"/>
    <w:rsid w:val="003634F5"/>
    <w:rsid w:val="00364F73"/>
    <w:rsid w:val="00370147"/>
    <w:rsid w:val="00371551"/>
    <w:rsid w:val="003727D9"/>
    <w:rsid w:val="00374BC2"/>
    <w:rsid w:val="003770A6"/>
    <w:rsid w:val="0038066B"/>
    <w:rsid w:val="00381C23"/>
    <w:rsid w:val="0038219D"/>
    <w:rsid w:val="00383A65"/>
    <w:rsid w:val="00387BAE"/>
    <w:rsid w:val="003900AE"/>
    <w:rsid w:val="003911B8"/>
    <w:rsid w:val="00391900"/>
    <w:rsid w:val="003920DE"/>
    <w:rsid w:val="0039236A"/>
    <w:rsid w:val="00393265"/>
    <w:rsid w:val="003937D2"/>
    <w:rsid w:val="0039562B"/>
    <w:rsid w:val="00395D25"/>
    <w:rsid w:val="003A04A1"/>
    <w:rsid w:val="003A0D6C"/>
    <w:rsid w:val="003A0E6B"/>
    <w:rsid w:val="003A214A"/>
    <w:rsid w:val="003A2FEB"/>
    <w:rsid w:val="003A47B7"/>
    <w:rsid w:val="003A72DC"/>
    <w:rsid w:val="003B05E5"/>
    <w:rsid w:val="003B10B6"/>
    <w:rsid w:val="003B1E26"/>
    <w:rsid w:val="003B212D"/>
    <w:rsid w:val="003B399A"/>
    <w:rsid w:val="003B4897"/>
    <w:rsid w:val="003B57CB"/>
    <w:rsid w:val="003C0138"/>
    <w:rsid w:val="003C0BB4"/>
    <w:rsid w:val="003C1022"/>
    <w:rsid w:val="003C3D7C"/>
    <w:rsid w:val="003C6081"/>
    <w:rsid w:val="003C675A"/>
    <w:rsid w:val="003C6DDF"/>
    <w:rsid w:val="003D255D"/>
    <w:rsid w:val="003D263C"/>
    <w:rsid w:val="003D29F1"/>
    <w:rsid w:val="003D5448"/>
    <w:rsid w:val="003D6ED3"/>
    <w:rsid w:val="003D7129"/>
    <w:rsid w:val="003E19F8"/>
    <w:rsid w:val="003E2516"/>
    <w:rsid w:val="003E2F99"/>
    <w:rsid w:val="003E592A"/>
    <w:rsid w:val="003E595B"/>
    <w:rsid w:val="003E721A"/>
    <w:rsid w:val="003E77A9"/>
    <w:rsid w:val="003F39EF"/>
    <w:rsid w:val="003F3C48"/>
    <w:rsid w:val="003F41C1"/>
    <w:rsid w:val="003F5A08"/>
    <w:rsid w:val="003F5DDF"/>
    <w:rsid w:val="003F604C"/>
    <w:rsid w:val="0040057E"/>
    <w:rsid w:val="0040139B"/>
    <w:rsid w:val="00401495"/>
    <w:rsid w:val="00404A89"/>
    <w:rsid w:val="00407F37"/>
    <w:rsid w:val="00410299"/>
    <w:rsid w:val="0041058B"/>
    <w:rsid w:val="00413348"/>
    <w:rsid w:val="00415448"/>
    <w:rsid w:val="0042254E"/>
    <w:rsid w:val="00424690"/>
    <w:rsid w:val="00424721"/>
    <w:rsid w:val="0042643C"/>
    <w:rsid w:val="00427863"/>
    <w:rsid w:val="00430229"/>
    <w:rsid w:val="00431623"/>
    <w:rsid w:val="004333F9"/>
    <w:rsid w:val="004346F3"/>
    <w:rsid w:val="004420A7"/>
    <w:rsid w:val="00444CF0"/>
    <w:rsid w:val="004462EA"/>
    <w:rsid w:val="004518D8"/>
    <w:rsid w:val="00452607"/>
    <w:rsid w:val="004566A1"/>
    <w:rsid w:val="00456D01"/>
    <w:rsid w:val="00457FB5"/>
    <w:rsid w:val="00464FC5"/>
    <w:rsid w:val="0046775D"/>
    <w:rsid w:val="004715FC"/>
    <w:rsid w:val="004758E3"/>
    <w:rsid w:val="00476005"/>
    <w:rsid w:val="00477185"/>
    <w:rsid w:val="0048025F"/>
    <w:rsid w:val="00482A9B"/>
    <w:rsid w:val="00483215"/>
    <w:rsid w:val="00487314"/>
    <w:rsid w:val="0048783D"/>
    <w:rsid w:val="0049135E"/>
    <w:rsid w:val="00491F9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71F8"/>
    <w:rsid w:val="004A7251"/>
    <w:rsid w:val="004A7A93"/>
    <w:rsid w:val="004B10B1"/>
    <w:rsid w:val="004B3E8C"/>
    <w:rsid w:val="004B452F"/>
    <w:rsid w:val="004B58CE"/>
    <w:rsid w:val="004B5AAA"/>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525D"/>
    <w:rsid w:val="004D5326"/>
    <w:rsid w:val="004D5975"/>
    <w:rsid w:val="004E550D"/>
    <w:rsid w:val="004E6FAB"/>
    <w:rsid w:val="004F0A01"/>
    <w:rsid w:val="004F2A46"/>
    <w:rsid w:val="004F5378"/>
    <w:rsid w:val="004F7861"/>
    <w:rsid w:val="004F795A"/>
    <w:rsid w:val="00504F6D"/>
    <w:rsid w:val="005079D8"/>
    <w:rsid w:val="00510744"/>
    <w:rsid w:val="00511CE6"/>
    <w:rsid w:val="00512CF9"/>
    <w:rsid w:val="00514459"/>
    <w:rsid w:val="00514D6E"/>
    <w:rsid w:val="0051627F"/>
    <w:rsid w:val="0052080C"/>
    <w:rsid w:val="00524DE3"/>
    <w:rsid w:val="00526656"/>
    <w:rsid w:val="0052735E"/>
    <w:rsid w:val="00527FD2"/>
    <w:rsid w:val="0053286E"/>
    <w:rsid w:val="00533C13"/>
    <w:rsid w:val="00534E61"/>
    <w:rsid w:val="00535066"/>
    <w:rsid w:val="005357C4"/>
    <w:rsid w:val="00537FB3"/>
    <w:rsid w:val="00540A26"/>
    <w:rsid w:val="005410FB"/>
    <w:rsid w:val="00542F57"/>
    <w:rsid w:val="00543D4D"/>
    <w:rsid w:val="00544073"/>
    <w:rsid w:val="00544824"/>
    <w:rsid w:val="005474DB"/>
    <w:rsid w:val="005513B6"/>
    <w:rsid w:val="0055229A"/>
    <w:rsid w:val="00552E79"/>
    <w:rsid w:val="00554146"/>
    <w:rsid w:val="005553D6"/>
    <w:rsid w:val="00556CA9"/>
    <w:rsid w:val="00561AA4"/>
    <w:rsid w:val="0056217D"/>
    <w:rsid w:val="00562ED5"/>
    <w:rsid w:val="00564002"/>
    <w:rsid w:val="005654D4"/>
    <w:rsid w:val="00566C83"/>
    <w:rsid w:val="00566CE8"/>
    <w:rsid w:val="00566D5D"/>
    <w:rsid w:val="0057121D"/>
    <w:rsid w:val="00571F27"/>
    <w:rsid w:val="00572EEC"/>
    <w:rsid w:val="005736E5"/>
    <w:rsid w:val="00575E20"/>
    <w:rsid w:val="005767DA"/>
    <w:rsid w:val="0057720F"/>
    <w:rsid w:val="005804DC"/>
    <w:rsid w:val="005806B9"/>
    <w:rsid w:val="0058110E"/>
    <w:rsid w:val="005826EE"/>
    <w:rsid w:val="00582C7B"/>
    <w:rsid w:val="00587247"/>
    <w:rsid w:val="005913A6"/>
    <w:rsid w:val="00592CFB"/>
    <w:rsid w:val="005946B4"/>
    <w:rsid w:val="00596425"/>
    <w:rsid w:val="00596959"/>
    <w:rsid w:val="005A1F36"/>
    <w:rsid w:val="005A358D"/>
    <w:rsid w:val="005A426B"/>
    <w:rsid w:val="005A79E2"/>
    <w:rsid w:val="005B07AE"/>
    <w:rsid w:val="005B1D0B"/>
    <w:rsid w:val="005B292E"/>
    <w:rsid w:val="005B372E"/>
    <w:rsid w:val="005B51DA"/>
    <w:rsid w:val="005B5B4C"/>
    <w:rsid w:val="005B5E87"/>
    <w:rsid w:val="005C074B"/>
    <w:rsid w:val="005C2328"/>
    <w:rsid w:val="005C24AC"/>
    <w:rsid w:val="005C2C8B"/>
    <w:rsid w:val="005C492E"/>
    <w:rsid w:val="005D0755"/>
    <w:rsid w:val="005D0D9F"/>
    <w:rsid w:val="005D1F67"/>
    <w:rsid w:val="005D288F"/>
    <w:rsid w:val="005D46D7"/>
    <w:rsid w:val="005E0394"/>
    <w:rsid w:val="005E06BA"/>
    <w:rsid w:val="005E08D4"/>
    <w:rsid w:val="005E3C23"/>
    <w:rsid w:val="005E5442"/>
    <w:rsid w:val="005E66A7"/>
    <w:rsid w:val="005E7662"/>
    <w:rsid w:val="005F2A87"/>
    <w:rsid w:val="005F398B"/>
    <w:rsid w:val="005F3F71"/>
    <w:rsid w:val="005F53BE"/>
    <w:rsid w:val="005F7030"/>
    <w:rsid w:val="00600B73"/>
    <w:rsid w:val="00601B22"/>
    <w:rsid w:val="00602D73"/>
    <w:rsid w:val="00603BDC"/>
    <w:rsid w:val="0060682E"/>
    <w:rsid w:val="00611AA8"/>
    <w:rsid w:val="00611EEC"/>
    <w:rsid w:val="0061366A"/>
    <w:rsid w:val="00613EF6"/>
    <w:rsid w:val="00614166"/>
    <w:rsid w:val="00615E52"/>
    <w:rsid w:val="0061711A"/>
    <w:rsid w:val="00621D7C"/>
    <w:rsid w:val="0062297B"/>
    <w:rsid w:val="006233C7"/>
    <w:rsid w:val="006251F8"/>
    <w:rsid w:val="00627F7E"/>
    <w:rsid w:val="006302A1"/>
    <w:rsid w:val="00631716"/>
    <w:rsid w:val="00633D7F"/>
    <w:rsid w:val="006419C5"/>
    <w:rsid w:val="006426DE"/>
    <w:rsid w:val="006473C7"/>
    <w:rsid w:val="006511DF"/>
    <w:rsid w:val="00651204"/>
    <w:rsid w:val="00651B0E"/>
    <w:rsid w:val="00652FD7"/>
    <w:rsid w:val="00653B16"/>
    <w:rsid w:val="006556A5"/>
    <w:rsid w:val="00656106"/>
    <w:rsid w:val="00661895"/>
    <w:rsid w:val="00664283"/>
    <w:rsid w:val="00664DDB"/>
    <w:rsid w:val="00670C8B"/>
    <w:rsid w:val="00671D5B"/>
    <w:rsid w:val="00671E13"/>
    <w:rsid w:val="00671F0E"/>
    <w:rsid w:val="00674E89"/>
    <w:rsid w:val="006761EB"/>
    <w:rsid w:val="00676BA6"/>
    <w:rsid w:val="00681131"/>
    <w:rsid w:val="0068346C"/>
    <w:rsid w:val="00683536"/>
    <w:rsid w:val="006848AC"/>
    <w:rsid w:val="00684902"/>
    <w:rsid w:val="00684F70"/>
    <w:rsid w:val="00685781"/>
    <w:rsid w:val="00686BCB"/>
    <w:rsid w:val="00686E09"/>
    <w:rsid w:val="0068727A"/>
    <w:rsid w:val="00690605"/>
    <w:rsid w:val="00690794"/>
    <w:rsid w:val="006927D7"/>
    <w:rsid w:val="00692BE6"/>
    <w:rsid w:val="0069419C"/>
    <w:rsid w:val="00694AA6"/>
    <w:rsid w:val="00695206"/>
    <w:rsid w:val="00695A9A"/>
    <w:rsid w:val="00696DBB"/>
    <w:rsid w:val="00697B5E"/>
    <w:rsid w:val="00697EBD"/>
    <w:rsid w:val="006A0DC8"/>
    <w:rsid w:val="006A2726"/>
    <w:rsid w:val="006A27BA"/>
    <w:rsid w:val="006A3474"/>
    <w:rsid w:val="006B188E"/>
    <w:rsid w:val="006B1D21"/>
    <w:rsid w:val="006B2FE5"/>
    <w:rsid w:val="006B41E3"/>
    <w:rsid w:val="006B6476"/>
    <w:rsid w:val="006C27A9"/>
    <w:rsid w:val="006C2A77"/>
    <w:rsid w:val="006C3DC5"/>
    <w:rsid w:val="006C3E7D"/>
    <w:rsid w:val="006C4EC7"/>
    <w:rsid w:val="006C59C4"/>
    <w:rsid w:val="006C6182"/>
    <w:rsid w:val="006C742C"/>
    <w:rsid w:val="006D0366"/>
    <w:rsid w:val="006D0B80"/>
    <w:rsid w:val="006D2617"/>
    <w:rsid w:val="006D394F"/>
    <w:rsid w:val="006D4530"/>
    <w:rsid w:val="006D7EC8"/>
    <w:rsid w:val="006E0D86"/>
    <w:rsid w:val="006E113F"/>
    <w:rsid w:val="006E43B7"/>
    <w:rsid w:val="006E5628"/>
    <w:rsid w:val="006E643C"/>
    <w:rsid w:val="006E786F"/>
    <w:rsid w:val="006E7FA5"/>
    <w:rsid w:val="006F14C1"/>
    <w:rsid w:val="006F23B4"/>
    <w:rsid w:val="006F495F"/>
    <w:rsid w:val="00700FB8"/>
    <w:rsid w:val="00703148"/>
    <w:rsid w:val="007054EE"/>
    <w:rsid w:val="00705D38"/>
    <w:rsid w:val="00706D1A"/>
    <w:rsid w:val="00706E9B"/>
    <w:rsid w:val="00707322"/>
    <w:rsid w:val="00707872"/>
    <w:rsid w:val="00710C60"/>
    <w:rsid w:val="0071280F"/>
    <w:rsid w:val="00714C03"/>
    <w:rsid w:val="00714CFB"/>
    <w:rsid w:val="00714F25"/>
    <w:rsid w:val="0071563D"/>
    <w:rsid w:val="00717A4B"/>
    <w:rsid w:val="00722920"/>
    <w:rsid w:val="00724A5A"/>
    <w:rsid w:val="00724DF6"/>
    <w:rsid w:val="0072510D"/>
    <w:rsid w:val="00727842"/>
    <w:rsid w:val="00730022"/>
    <w:rsid w:val="00734884"/>
    <w:rsid w:val="007359F3"/>
    <w:rsid w:val="007419C0"/>
    <w:rsid w:val="007421CF"/>
    <w:rsid w:val="007424B9"/>
    <w:rsid w:val="00742591"/>
    <w:rsid w:val="007435B9"/>
    <w:rsid w:val="00745BD4"/>
    <w:rsid w:val="0074666B"/>
    <w:rsid w:val="00750344"/>
    <w:rsid w:val="00750661"/>
    <w:rsid w:val="00750CE5"/>
    <w:rsid w:val="00752304"/>
    <w:rsid w:val="0075281F"/>
    <w:rsid w:val="007554B0"/>
    <w:rsid w:val="00756673"/>
    <w:rsid w:val="00756FD0"/>
    <w:rsid w:val="00757E25"/>
    <w:rsid w:val="00764F70"/>
    <w:rsid w:val="00766573"/>
    <w:rsid w:val="00766EE8"/>
    <w:rsid w:val="00767123"/>
    <w:rsid w:val="0076740C"/>
    <w:rsid w:val="0077004A"/>
    <w:rsid w:val="00770269"/>
    <w:rsid w:val="00771621"/>
    <w:rsid w:val="007728D7"/>
    <w:rsid w:val="007778F1"/>
    <w:rsid w:val="00777BC3"/>
    <w:rsid w:val="00777CDC"/>
    <w:rsid w:val="00780AA3"/>
    <w:rsid w:val="00783E2E"/>
    <w:rsid w:val="00786A72"/>
    <w:rsid w:val="00791837"/>
    <w:rsid w:val="00795368"/>
    <w:rsid w:val="00795BC4"/>
    <w:rsid w:val="00795CF3"/>
    <w:rsid w:val="007A083A"/>
    <w:rsid w:val="007A45C3"/>
    <w:rsid w:val="007A6741"/>
    <w:rsid w:val="007A71FC"/>
    <w:rsid w:val="007A72B0"/>
    <w:rsid w:val="007B25CE"/>
    <w:rsid w:val="007B55A7"/>
    <w:rsid w:val="007B6215"/>
    <w:rsid w:val="007C02C9"/>
    <w:rsid w:val="007C02F6"/>
    <w:rsid w:val="007C1527"/>
    <w:rsid w:val="007C2F47"/>
    <w:rsid w:val="007C3A9A"/>
    <w:rsid w:val="007C4692"/>
    <w:rsid w:val="007C6964"/>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28B6"/>
    <w:rsid w:val="00803027"/>
    <w:rsid w:val="008032ED"/>
    <w:rsid w:val="00803369"/>
    <w:rsid w:val="00803A9E"/>
    <w:rsid w:val="00806127"/>
    <w:rsid w:val="00807097"/>
    <w:rsid w:val="0080788B"/>
    <w:rsid w:val="008105B2"/>
    <w:rsid w:val="0081191A"/>
    <w:rsid w:val="00815F54"/>
    <w:rsid w:val="00816034"/>
    <w:rsid w:val="0082030D"/>
    <w:rsid w:val="008211E3"/>
    <w:rsid w:val="008264D6"/>
    <w:rsid w:val="008278B9"/>
    <w:rsid w:val="00830F8E"/>
    <w:rsid w:val="00835BBC"/>
    <w:rsid w:val="008416CE"/>
    <w:rsid w:val="00841EA9"/>
    <w:rsid w:val="00844D91"/>
    <w:rsid w:val="0084585C"/>
    <w:rsid w:val="00847871"/>
    <w:rsid w:val="00850022"/>
    <w:rsid w:val="0085274C"/>
    <w:rsid w:val="008535D6"/>
    <w:rsid w:val="00854CE1"/>
    <w:rsid w:val="00856C38"/>
    <w:rsid w:val="00860911"/>
    <w:rsid w:val="00862D04"/>
    <w:rsid w:val="00872180"/>
    <w:rsid w:val="008727A1"/>
    <w:rsid w:val="0087384C"/>
    <w:rsid w:val="00873BB2"/>
    <w:rsid w:val="008767A4"/>
    <w:rsid w:val="00877A0C"/>
    <w:rsid w:val="0088017D"/>
    <w:rsid w:val="00880A5C"/>
    <w:rsid w:val="0088119A"/>
    <w:rsid w:val="00882229"/>
    <w:rsid w:val="00882D6B"/>
    <w:rsid w:val="00883EFB"/>
    <w:rsid w:val="0088428D"/>
    <w:rsid w:val="008846B9"/>
    <w:rsid w:val="00884805"/>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1A0"/>
    <w:rsid w:val="008C5C8B"/>
    <w:rsid w:val="008C78F5"/>
    <w:rsid w:val="008D1233"/>
    <w:rsid w:val="008D2C8B"/>
    <w:rsid w:val="008D482E"/>
    <w:rsid w:val="008D4F43"/>
    <w:rsid w:val="008D4FF2"/>
    <w:rsid w:val="008E78CF"/>
    <w:rsid w:val="008E78DC"/>
    <w:rsid w:val="008F5BD6"/>
    <w:rsid w:val="008F711C"/>
    <w:rsid w:val="008F7F45"/>
    <w:rsid w:val="00900F55"/>
    <w:rsid w:val="009016F2"/>
    <w:rsid w:val="00902E46"/>
    <w:rsid w:val="009030F0"/>
    <w:rsid w:val="00917794"/>
    <w:rsid w:val="00921453"/>
    <w:rsid w:val="00921CE4"/>
    <w:rsid w:val="00923045"/>
    <w:rsid w:val="0092329D"/>
    <w:rsid w:val="00924652"/>
    <w:rsid w:val="00925B9E"/>
    <w:rsid w:val="00926A5C"/>
    <w:rsid w:val="00932C25"/>
    <w:rsid w:val="0093380E"/>
    <w:rsid w:val="0093401C"/>
    <w:rsid w:val="00934039"/>
    <w:rsid w:val="00935A31"/>
    <w:rsid w:val="00936A8E"/>
    <w:rsid w:val="0094092C"/>
    <w:rsid w:val="00941D1D"/>
    <w:rsid w:val="0094230C"/>
    <w:rsid w:val="00942CF3"/>
    <w:rsid w:val="009440BE"/>
    <w:rsid w:val="009456D9"/>
    <w:rsid w:val="00945E83"/>
    <w:rsid w:val="00945FF7"/>
    <w:rsid w:val="00946AC2"/>
    <w:rsid w:val="00954BC2"/>
    <w:rsid w:val="00954CD4"/>
    <w:rsid w:val="0096127C"/>
    <w:rsid w:val="00962B51"/>
    <w:rsid w:val="00962EC3"/>
    <w:rsid w:val="00967216"/>
    <w:rsid w:val="009708AA"/>
    <w:rsid w:val="009729FC"/>
    <w:rsid w:val="009735A9"/>
    <w:rsid w:val="009742DC"/>
    <w:rsid w:val="009802C4"/>
    <w:rsid w:val="00980DD9"/>
    <w:rsid w:val="009813EE"/>
    <w:rsid w:val="0098141C"/>
    <w:rsid w:val="00981493"/>
    <w:rsid w:val="009838AA"/>
    <w:rsid w:val="0098432A"/>
    <w:rsid w:val="00985C7A"/>
    <w:rsid w:val="0098624C"/>
    <w:rsid w:val="00986AC4"/>
    <w:rsid w:val="00990A38"/>
    <w:rsid w:val="00992034"/>
    <w:rsid w:val="00995329"/>
    <w:rsid w:val="00995967"/>
    <w:rsid w:val="00995F3E"/>
    <w:rsid w:val="0099735E"/>
    <w:rsid w:val="009A123F"/>
    <w:rsid w:val="009A42C1"/>
    <w:rsid w:val="009A687A"/>
    <w:rsid w:val="009A71F2"/>
    <w:rsid w:val="009B137C"/>
    <w:rsid w:val="009B4684"/>
    <w:rsid w:val="009B587E"/>
    <w:rsid w:val="009B6009"/>
    <w:rsid w:val="009B6955"/>
    <w:rsid w:val="009B731E"/>
    <w:rsid w:val="009C1FB0"/>
    <w:rsid w:val="009C2D07"/>
    <w:rsid w:val="009C39D7"/>
    <w:rsid w:val="009C41E8"/>
    <w:rsid w:val="009C4EF6"/>
    <w:rsid w:val="009C55D6"/>
    <w:rsid w:val="009C5967"/>
    <w:rsid w:val="009C7268"/>
    <w:rsid w:val="009D0150"/>
    <w:rsid w:val="009D1617"/>
    <w:rsid w:val="009D63AB"/>
    <w:rsid w:val="009E569E"/>
    <w:rsid w:val="009E6071"/>
    <w:rsid w:val="009E65AB"/>
    <w:rsid w:val="009E6BCD"/>
    <w:rsid w:val="009E6D1A"/>
    <w:rsid w:val="009E713C"/>
    <w:rsid w:val="009F118E"/>
    <w:rsid w:val="009F1965"/>
    <w:rsid w:val="009F1EF0"/>
    <w:rsid w:val="009F3DD2"/>
    <w:rsid w:val="009F40E8"/>
    <w:rsid w:val="009F4D25"/>
    <w:rsid w:val="009F6004"/>
    <w:rsid w:val="009F6054"/>
    <w:rsid w:val="00A0019C"/>
    <w:rsid w:val="00A002E7"/>
    <w:rsid w:val="00A00E53"/>
    <w:rsid w:val="00A01BC1"/>
    <w:rsid w:val="00A0240F"/>
    <w:rsid w:val="00A02934"/>
    <w:rsid w:val="00A052D2"/>
    <w:rsid w:val="00A05721"/>
    <w:rsid w:val="00A06A50"/>
    <w:rsid w:val="00A1005D"/>
    <w:rsid w:val="00A11E74"/>
    <w:rsid w:val="00A1360A"/>
    <w:rsid w:val="00A15228"/>
    <w:rsid w:val="00A1673C"/>
    <w:rsid w:val="00A16BB6"/>
    <w:rsid w:val="00A16D54"/>
    <w:rsid w:val="00A16DB0"/>
    <w:rsid w:val="00A1700E"/>
    <w:rsid w:val="00A236AE"/>
    <w:rsid w:val="00A239DD"/>
    <w:rsid w:val="00A244CC"/>
    <w:rsid w:val="00A246B6"/>
    <w:rsid w:val="00A266D5"/>
    <w:rsid w:val="00A272EF"/>
    <w:rsid w:val="00A32200"/>
    <w:rsid w:val="00A3679A"/>
    <w:rsid w:val="00A417FF"/>
    <w:rsid w:val="00A43512"/>
    <w:rsid w:val="00A435CE"/>
    <w:rsid w:val="00A4378B"/>
    <w:rsid w:val="00A44D5B"/>
    <w:rsid w:val="00A45974"/>
    <w:rsid w:val="00A52083"/>
    <w:rsid w:val="00A52343"/>
    <w:rsid w:val="00A534E5"/>
    <w:rsid w:val="00A539C7"/>
    <w:rsid w:val="00A5449F"/>
    <w:rsid w:val="00A54CBA"/>
    <w:rsid w:val="00A628DB"/>
    <w:rsid w:val="00A6375A"/>
    <w:rsid w:val="00A63C3C"/>
    <w:rsid w:val="00A65494"/>
    <w:rsid w:val="00A7196F"/>
    <w:rsid w:val="00A75558"/>
    <w:rsid w:val="00A76F51"/>
    <w:rsid w:val="00A7726D"/>
    <w:rsid w:val="00A811EF"/>
    <w:rsid w:val="00A81205"/>
    <w:rsid w:val="00A812E4"/>
    <w:rsid w:val="00A83749"/>
    <w:rsid w:val="00A838BA"/>
    <w:rsid w:val="00A8479D"/>
    <w:rsid w:val="00A8591E"/>
    <w:rsid w:val="00A860ED"/>
    <w:rsid w:val="00A86A3B"/>
    <w:rsid w:val="00A8714E"/>
    <w:rsid w:val="00A87667"/>
    <w:rsid w:val="00A87E93"/>
    <w:rsid w:val="00A91B4C"/>
    <w:rsid w:val="00A92128"/>
    <w:rsid w:val="00A9245A"/>
    <w:rsid w:val="00A93C13"/>
    <w:rsid w:val="00A94BF6"/>
    <w:rsid w:val="00AA0FAB"/>
    <w:rsid w:val="00AA2D18"/>
    <w:rsid w:val="00AA2DBB"/>
    <w:rsid w:val="00AA37DB"/>
    <w:rsid w:val="00AA3A76"/>
    <w:rsid w:val="00AA5535"/>
    <w:rsid w:val="00AA588E"/>
    <w:rsid w:val="00AA5D4C"/>
    <w:rsid w:val="00AA632A"/>
    <w:rsid w:val="00AA770F"/>
    <w:rsid w:val="00AB6937"/>
    <w:rsid w:val="00AC0C28"/>
    <w:rsid w:val="00AC181F"/>
    <w:rsid w:val="00AC4780"/>
    <w:rsid w:val="00AC54E7"/>
    <w:rsid w:val="00AD44AF"/>
    <w:rsid w:val="00AD4706"/>
    <w:rsid w:val="00AE07AC"/>
    <w:rsid w:val="00AE10EF"/>
    <w:rsid w:val="00AE17B8"/>
    <w:rsid w:val="00AE2114"/>
    <w:rsid w:val="00AE2D3F"/>
    <w:rsid w:val="00AE3EE8"/>
    <w:rsid w:val="00AE4F3E"/>
    <w:rsid w:val="00AE666A"/>
    <w:rsid w:val="00AF05F5"/>
    <w:rsid w:val="00AF1269"/>
    <w:rsid w:val="00AF25B3"/>
    <w:rsid w:val="00B00A48"/>
    <w:rsid w:val="00B01039"/>
    <w:rsid w:val="00B01999"/>
    <w:rsid w:val="00B02BF0"/>
    <w:rsid w:val="00B02D63"/>
    <w:rsid w:val="00B03588"/>
    <w:rsid w:val="00B03CE6"/>
    <w:rsid w:val="00B04F1C"/>
    <w:rsid w:val="00B052CD"/>
    <w:rsid w:val="00B05CFA"/>
    <w:rsid w:val="00B05F0D"/>
    <w:rsid w:val="00B062D6"/>
    <w:rsid w:val="00B072B3"/>
    <w:rsid w:val="00B226F9"/>
    <w:rsid w:val="00B231D0"/>
    <w:rsid w:val="00B253E0"/>
    <w:rsid w:val="00B25BDB"/>
    <w:rsid w:val="00B269A2"/>
    <w:rsid w:val="00B26EA0"/>
    <w:rsid w:val="00B27149"/>
    <w:rsid w:val="00B27A95"/>
    <w:rsid w:val="00B27D5F"/>
    <w:rsid w:val="00B31762"/>
    <w:rsid w:val="00B32B66"/>
    <w:rsid w:val="00B32E04"/>
    <w:rsid w:val="00B3325F"/>
    <w:rsid w:val="00B362F3"/>
    <w:rsid w:val="00B435CD"/>
    <w:rsid w:val="00B500BA"/>
    <w:rsid w:val="00B51F26"/>
    <w:rsid w:val="00B54539"/>
    <w:rsid w:val="00B55D9C"/>
    <w:rsid w:val="00B613FD"/>
    <w:rsid w:val="00B614DA"/>
    <w:rsid w:val="00B61B3D"/>
    <w:rsid w:val="00B6638D"/>
    <w:rsid w:val="00B7099D"/>
    <w:rsid w:val="00B7272F"/>
    <w:rsid w:val="00B74766"/>
    <w:rsid w:val="00B754CF"/>
    <w:rsid w:val="00B76F13"/>
    <w:rsid w:val="00B83776"/>
    <w:rsid w:val="00B83990"/>
    <w:rsid w:val="00B83FCF"/>
    <w:rsid w:val="00B861B3"/>
    <w:rsid w:val="00B86997"/>
    <w:rsid w:val="00B963E6"/>
    <w:rsid w:val="00B964EC"/>
    <w:rsid w:val="00BA1BDA"/>
    <w:rsid w:val="00BA4B45"/>
    <w:rsid w:val="00BA5551"/>
    <w:rsid w:val="00BB1243"/>
    <w:rsid w:val="00BB34B5"/>
    <w:rsid w:val="00BB4431"/>
    <w:rsid w:val="00BB719D"/>
    <w:rsid w:val="00BB7551"/>
    <w:rsid w:val="00BB7C89"/>
    <w:rsid w:val="00BC436F"/>
    <w:rsid w:val="00BC45FF"/>
    <w:rsid w:val="00BC537F"/>
    <w:rsid w:val="00BC6FBE"/>
    <w:rsid w:val="00BD20D7"/>
    <w:rsid w:val="00BD2F4E"/>
    <w:rsid w:val="00BD4D8B"/>
    <w:rsid w:val="00BD5D2B"/>
    <w:rsid w:val="00BD7DEA"/>
    <w:rsid w:val="00BE0090"/>
    <w:rsid w:val="00BE0952"/>
    <w:rsid w:val="00BE1AA0"/>
    <w:rsid w:val="00BE25E5"/>
    <w:rsid w:val="00BE2647"/>
    <w:rsid w:val="00BE367F"/>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78D"/>
    <w:rsid w:val="00C21D8C"/>
    <w:rsid w:val="00C24050"/>
    <w:rsid w:val="00C24619"/>
    <w:rsid w:val="00C26E77"/>
    <w:rsid w:val="00C3166A"/>
    <w:rsid w:val="00C320AB"/>
    <w:rsid w:val="00C32917"/>
    <w:rsid w:val="00C33F87"/>
    <w:rsid w:val="00C348B6"/>
    <w:rsid w:val="00C3499A"/>
    <w:rsid w:val="00C40E78"/>
    <w:rsid w:val="00C42F93"/>
    <w:rsid w:val="00C43024"/>
    <w:rsid w:val="00C43F70"/>
    <w:rsid w:val="00C44C47"/>
    <w:rsid w:val="00C4606E"/>
    <w:rsid w:val="00C47A4F"/>
    <w:rsid w:val="00C507D9"/>
    <w:rsid w:val="00C508C3"/>
    <w:rsid w:val="00C51BC8"/>
    <w:rsid w:val="00C535BF"/>
    <w:rsid w:val="00C54451"/>
    <w:rsid w:val="00C551DD"/>
    <w:rsid w:val="00C62F04"/>
    <w:rsid w:val="00C63C28"/>
    <w:rsid w:val="00C64088"/>
    <w:rsid w:val="00C64275"/>
    <w:rsid w:val="00C64AF4"/>
    <w:rsid w:val="00C64CE6"/>
    <w:rsid w:val="00C65025"/>
    <w:rsid w:val="00C66D15"/>
    <w:rsid w:val="00C72227"/>
    <w:rsid w:val="00C72D83"/>
    <w:rsid w:val="00C73B63"/>
    <w:rsid w:val="00C74145"/>
    <w:rsid w:val="00C75758"/>
    <w:rsid w:val="00C770B6"/>
    <w:rsid w:val="00C77AA3"/>
    <w:rsid w:val="00C8167D"/>
    <w:rsid w:val="00C82806"/>
    <w:rsid w:val="00C86B06"/>
    <w:rsid w:val="00C90D96"/>
    <w:rsid w:val="00C9192A"/>
    <w:rsid w:val="00C935C3"/>
    <w:rsid w:val="00C939F8"/>
    <w:rsid w:val="00C93BEB"/>
    <w:rsid w:val="00C9792D"/>
    <w:rsid w:val="00CA03C2"/>
    <w:rsid w:val="00CA0668"/>
    <w:rsid w:val="00CA3EAA"/>
    <w:rsid w:val="00CA46A6"/>
    <w:rsid w:val="00CA4FD3"/>
    <w:rsid w:val="00CA56E4"/>
    <w:rsid w:val="00CA5C95"/>
    <w:rsid w:val="00CB0AD9"/>
    <w:rsid w:val="00CB2691"/>
    <w:rsid w:val="00CB27F0"/>
    <w:rsid w:val="00CB42C2"/>
    <w:rsid w:val="00CB4743"/>
    <w:rsid w:val="00CC11E1"/>
    <w:rsid w:val="00CC1574"/>
    <w:rsid w:val="00CC16C7"/>
    <w:rsid w:val="00CC1FF8"/>
    <w:rsid w:val="00CC2612"/>
    <w:rsid w:val="00CC30B3"/>
    <w:rsid w:val="00CC364C"/>
    <w:rsid w:val="00CC3B91"/>
    <w:rsid w:val="00CC51A5"/>
    <w:rsid w:val="00CC5B87"/>
    <w:rsid w:val="00CD2956"/>
    <w:rsid w:val="00CD5B2E"/>
    <w:rsid w:val="00CD7FF5"/>
    <w:rsid w:val="00CE1286"/>
    <w:rsid w:val="00CE1692"/>
    <w:rsid w:val="00CE28B8"/>
    <w:rsid w:val="00CE3E2F"/>
    <w:rsid w:val="00CE6682"/>
    <w:rsid w:val="00CE69D8"/>
    <w:rsid w:val="00CF1D04"/>
    <w:rsid w:val="00CF1E9F"/>
    <w:rsid w:val="00CF2607"/>
    <w:rsid w:val="00CF2CF7"/>
    <w:rsid w:val="00CF4F2C"/>
    <w:rsid w:val="00CF60CB"/>
    <w:rsid w:val="00CF6248"/>
    <w:rsid w:val="00CF6EB4"/>
    <w:rsid w:val="00D001FB"/>
    <w:rsid w:val="00D049BB"/>
    <w:rsid w:val="00D05261"/>
    <w:rsid w:val="00D0590E"/>
    <w:rsid w:val="00D05AF6"/>
    <w:rsid w:val="00D0678E"/>
    <w:rsid w:val="00D07FA1"/>
    <w:rsid w:val="00D1120E"/>
    <w:rsid w:val="00D13F3B"/>
    <w:rsid w:val="00D14693"/>
    <w:rsid w:val="00D16E42"/>
    <w:rsid w:val="00D1731C"/>
    <w:rsid w:val="00D209AD"/>
    <w:rsid w:val="00D23A4F"/>
    <w:rsid w:val="00D267DD"/>
    <w:rsid w:val="00D30A2E"/>
    <w:rsid w:val="00D30B09"/>
    <w:rsid w:val="00D32E4A"/>
    <w:rsid w:val="00D33D19"/>
    <w:rsid w:val="00D342C0"/>
    <w:rsid w:val="00D3653C"/>
    <w:rsid w:val="00D37391"/>
    <w:rsid w:val="00D413B6"/>
    <w:rsid w:val="00D43642"/>
    <w:rsid w:val="00D445E7"/>
    <w:rsid w:val="00D44DCC"/>
    <w:rsid w:val="00D459B5"/>
    <w:rsid w:val="00D45D4E"/>
    <w:rsid w:val="00D46C36"/>
    <w:rsid w:val="00D5207B"/>
    <w:rsid w:val="00D61386"/>
    <w:rsid w:val="00D6161E"/>
    <w:rsid w:val="00D61877"/>
    <w:rsid w:val="00D62C0E"/>
    <w:rsid w:val="00D64C42"/>
    <w:rsid w:val="00D675CA"/>
    <w:rsid w:val="00D7091C"/>
    <w:rsid w:val="00D7199D"/>
    <w:rsid w:val="00D72595"/>
    <w:rsid w:val="00D73447"/>
    <w:rsid w:val="00D75B79"/>
    <w:rsid w:val="00D8278D"/>
    <w:rsid w:val="00D83015"/>
    <w:rsid w:val="00D83D04"/>
    <w:rsid w:val="00D8651B"/>
    <w:rsid w:val="00D91164"/>
    <w:rsid w:val="00D91A79"/>
    <w:rsid w:val="00D97197"/>
    <w:rsid w:val="00D971EC"/>
    <w:rsid w:val="00D97AA9"/>
    <w:rsid w:val="00DA0760"/>
    <w:rsid w:val="00DA0795"/>
    <w:rsid w:val="00DA1CB6"/>
    <w:rsid w:val="00DA2E4F"/>
    <w:rsid w:val="00DA354D"/>
    <w:rsid w:val="00DB1ACC"/>
    <w:rsid w:val="00DB2302"/>
    <w:rsid w:val="00DB26A7"/>
    <w:rsid w:val="00DB3A0D"/>
    <w:rsid w:val="00DB509B"/>
    <w:rsid w:val="00DB5602"/>
    <w:rsid w:val="00DB57D7"/>
    <w:rsid w:val="00DB5BD2"/>
    <w:rsid w:val="00DC0B98"/>
    <w:rsid w:val="00DC4DB6"/>
    <w:rsid w:val="00DC5AB5"/>
    <w:rsid w:val="00DC645C"/>
    <w:rsid w:val="00DD1DC2"/>
    <w:rsid w:val="00DD340F"/>
    <w:rsid w:val="00DD472B"/>
    <w:rsid w:val="00DD51ED"/>
    <w:rsid w:val="00DD52E5"/>
    <w:rsid w:val="00DD5AD0"/>
    <w:rsid w:val="00DD79F6"/>
    <w:rsid w:val="00DD7B4F"/>
    <w:rsid w:val="00DE082D"/>
    <w:rsid w:val="00DE1732"/>
    <w:rsid w:val="00DE3D9E"/>
    <w:rsid w:val="00DE4A99"/>
    <w:rsid w:val="00DE4AF1"/>
    <w:rsid w:val="00DF027E"/>
    <w:rsid w:val="00DF11EE"/>
    <w:rsid w:val="00DF2F7D"/>
    <w:rsid w:val="00DF6F2B"/>
    <w:rsid w:val="00E00875"/>
    <w:rsid w:val="00E04F9D"/>
    <w:rsid w:val="00E07604"/>
    <w:rsid w:val="00E11FDA"/>
    <w:rsid w:val="00E15DE1"/>
    <w:rsid w:val="00E162FC"/>
    <w:rsid w:val="00E16FA3"/>
    <w:rsid w:val="00E175B9"/>
    <w:rsid w:val="00E176BE"/>
    <w:rsid w:val="00E17923"/>
    <w:rsid w:val="00E204E3"/>
    <w:rsid w:val="00E20A4B"/>
    <w:rsid w:val="00E215B1"/>
    <w:rsid w:val="00E23695"/>
    <w:rsid w:val="00E23E94"/>
    <w:rsid w:val="00E243D4"/>
    <w:rsid w:val="00E272F3"/>
    <w:rsid w:val="00E32FDC"/>
    <w:rsid w:val="00E37770"/>
    <w:rsid w:val="00E43235"/>
    <w:rsid w:val="00E44A9A"/>
    <w:rsid w:val="00E44FC1"/>
    <w:rsid w:val="00E45BF7"/>
    <w:rsid w:val="00E45EB2"/>
    <w:rsid w:val="00E4606F"/>
    <w:rsid w:val="00E46F12"/>
    <w:rsid w:val="00E47373"/>
    <w:rsid w:val="00E502B4"/>
    <w:rsid w:val="00E50B6F"/>
    <w:rsid w:val="00E50FC2"/>
    <w:rsid w:val="00E530A6"/>
    <w:rsid w:val="00E5445C"/>
    <w:rsid w:val="00E569D2"/>
    <w:rsid w:val="00E60848"/>
    <w:rsid w:val="00E622B6"/>
    <w:rsid w:val="00E63E30"/>
    <w:rsid w:val="00E64347"/>
    <w:rsid w:val="00E65B9C"/>
    <w:rsid w:val="00E66009"/>
    <w:rsid w:val="00E66AD7"/>
    <w:rsid w:val="00E66D0E"/>
    <w:rsid w:val="00E70172"/>
    <w:rsid w:val="00E71635"/>
    <w:rsid w:val="00E71F8A"/>
    <w:rsid w:val="00E727CE"/>
    <w:rsid w:val="00E74191"/>
    <w:rsid w:val="00E749E2"/>
    <w:rsid w:val="00E75EDD"/>
    <w:rsid w:val="00E76202"/>
    <w:rsid w:val="00E807BF"/>
    <w:rsid w:val="00E81BDA"/>
    <w:rsid w:val="00E83114"/>
    <w:rsid w:val="00E834BD"/>
    <w:rsid w:val="00E84255"/>
    <w:rsid w:val="00E84777"/>
    <w:rsid w:val="00E86E23"/>
    <w:rsid w:val="00E91320"/>
    <w:rsid w:val="00E91C74"/>
    <w:rsid w:val="00E91CFC"/>
    <w:rsid w:val="00E92109"/>
    <w:rsid w:val="00E92846"/>
    <w:rsid w:val="00E935FD"/>
    <w:rsid w:val="00E94D4B"/>
    <w:rsid w:val="00EA088F"/>
    <w:rsid w:val="00EA2EFF"/>
    <w:rsid w:val="00EA5D72"/>
    <w:rsid w:val="00EA7148"/>
    <w:rsid w:val="00EA77D4"/>
    <w:rsid w:val="00EA7F11"/>
    <w:rsid w:val="00EB1ADF"/>
    <w:rsid w:val="00EB5790"/>
    <w:rsid w:val="00EC012B"/>
    <w:rsid w:val="00EC0A91"/>
    <w:rsid w:val="00EC1276"/>
    <w:rsid w:val="00ED09FB"/>
    <w:rsid w:val="00ED1ECC"/>
    <w:rsid w:val="00ED43E0"/>
    <w:rsid w:val="00ED4742"/>
    <w:rsid w:val="00ED58DC"/>
    <w:rsid w:val="00ED6D8B"/>
    <w:rsid w:val="00EE0123"/>
    <w:rsid w:val="00EE0AC2"/>
    <w:rsid w:val="00EE11D5"/>
    <w:rsid w:val="00EE527C"/>
    <w:rsid w:val="00EE5356"/>
    <w:rsid w:val="00EE6F2C"/>
    <w:rsid w:val="00EE7112"/>
    <w:rsid w:val="00EE7D78"/>
    <w:rsid w:val="00EF0008"/>
    <w:rsid w:val="00EF1356"/>
    <w:rsid w:val="00EF1DE5"/>
    <w:rsid w:val="00EF2A67"/>
    <w:rsid w:val="00EF3093"/>
    <w:rsid w:val="00EF4EED"/>
    <w:rsid w:val="00EF4F85"/>
    <w:rsid w:val="00EF5FD2"/>
    <w:rsid w:val="00F014FE"/>
    <w:rsid w:val="00F01AE5"/>
    <w:rsid w:val="00F03EAE"/>
    <w:rsid w:val="00F043F4"/>
    <w:rsid w:val="00F0629B"/>
    <w:rsid w:val="00F06C01"/>
    <w:rsid w:val="00F07D19"/>
    <w:rsid w:val="00F10111"/>
    <w:rsid w:val="00F13931"/>
    <w:rsid w:val="00F14A4D"/>
    <w:rsid w:val="00F16693"/>
    <w:rsid w:val="00F167A6"/>
    <w:rsid w:val="00F1739B"/>
    <w:rsid w:val="00F178AB"/>
    <w:rsid w:val="00F17A8C"/>
    <w:rsid w:val="00F257EC"/>
    <w:rsid w:val="00F30537"/>
    <w:rsid w:val="00F3438F"/>
    <w:rsid w:val="00F44239"/>
    <w:rsid w:val="00F44874"/>
    <w:rsid w:val="00F4641B"/>
    <w:rsid w:val="00F46611"/>
    <w:rsid w:val="00F46C5D"/>
    <w:rsid w:val="00F50BC5"/>
    <w:rsid w:val="00F5336B"/>
    <w:rsid w:val="00F54524"/>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2289"/>
    <w:rsid w:val="00F828EC"/>
    <w:rsid w:val="00F82A54"/>
    <w:rsid w:val="00F85D6A"/>
    <w:rsid w:val="00F942C6"/>
    <w:rsid w:val="00F951FE"/>
    <w:rsid w:val="00F97D51"/>
    <w:rsid w:val="00FA27DF"/>
    <w:rsid w:val="00FA7997"/>
    <w:rsid w:val="00FB08B8"/>
    <w:rsid w:val="00FB0D31"/>
    <w:rsid w:val="00FB54DC"/>
    <w:rsid w:val="00FC3A5D"/>
    <w:rsid w:val="00FC5497"/>
    <w:rsid w:val="00FC5912"/>
    <w:rsid w:val="00FC62CA"/>
    <w:rsid w:val="00FE0DB0"/>
    <w:rsid w:val="00FE1443"/>
    <w:rsid w:val="00FE157E"/>
    <w:rsid w:val="00FE1777"/>
    <w:rsid w:val="00FE2D37"/>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E19F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3E19F8"/>
    <w:pPr>
      <w:keepNext/>
      <w:pBdr>
        <w:bottom w:val="single" w:sz="2" w:space="1" w:color="969696"/>
      </w:pBdr>
      <w:spacing w:before="240" w:after="0"/>
      <w:outlineLvl w:val="1"/>
    </w:pPr>
    <w:rPr>
      <w:rFonts w:ascii="Arial Black" w:hAnsi="Arial Black"/>
      <w:color w:val="auto"/>
      <w:sz w:val="24"/>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3E19F8"/>
    <w:rPr>
      <w:rFonts w:ascii="Arial Black" w:hAnsi="Arial Black"/>
      <w:sz w:val="24"/>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3E19F8"/>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3E19F8"/>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E19F8"/>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portal.azure.com"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19</TotalTime>
  <Pages>25</Pages>
  <Words>1999</Words>
  <Characters>11398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13371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TedP</cp:lastModifiedBy>
  <cp:revision>3</cp:revision>
  <cp:lastPrinted>2018-10-24T18:23:00Z</cp:lastPrinted>
  <dcterms:created xsi:type="dcterms:W3CDTF">2020-06-30T12:03:00Z</dcterms:created>
  <dcterms:modified xsi:type="dcterms:W3CDTF">2020-06-30T12:21:00Z</dcterms:modified>
</cp:coreProperties>
</file>